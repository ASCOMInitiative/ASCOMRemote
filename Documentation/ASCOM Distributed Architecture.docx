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25226931" w:displacedByCustomXml="next"/>
    <w:bookmarkEnd w:id="0" w:displacedByCustomXml="next"/>
    <w:sdt>
      <w:sdtPr>
        <w:id w:val="1265121381"/>
        <w:docPartObj>
          <w:docPartGallery w:val="Cover Pages"/>
          <w:docPartUnique/>
        </w:docPartObj>
      </w:sdtPr>
      <w:sdtEndPr/>
      <w:sdtContent>
        <w:p w14:paraId="4DE4FE63" w14:textId="040F0616" w:rsidR="00FF3C7E" w:rsidRDefault="00C952A7">
          <w:r>
            <w:rPr>
              <w:noProof/>
            </w:rPr>
            <mc:AlternateContent>
              <mc:Choice Requires="wpg">
                <w:drawing>
                  <wp:anchor distT="0" distB="0" distL="114300" distR="114300" simplePos="0" relativeHeight="251662336" behindDoc="0" locked="0" layoutInCell="1" allowOverlap="1" wp14:anchorId="7D7EA91A" wp14:editId="123B782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3930" cy="1203960"/>
                    <wp:effectExtent l="635" t="2540" r="635" b="3175"/>
                    <wp:wrapNone/>
                    <wp:docPr id="16"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3930" cy="1203960"/>
                              <a:chOff x="0" y="0"/>
                              <a:chExt cx="73152" cy="12161"/>
                            </a:xfrm>
                          </wpg:grpSpPr>
                          <wps:wsp>
                            <wps:cNvPr id="17"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8" name="Rectangle 151"/>
                            <wps:cNvSpPr>
                              <a:spLocks noChangeArrowheads="1"/>
                            </wps:cNvSpPr>
                            <wps:spPr bwMode="auto">
                              <a:xfrm>
                                <a:off x="0" y="0"/>
                                <a:ext cx="73152" cy="12161"/>
                              </a:xfrm>
                              <a:prstGeom prst="rect">
                                <a:avLst/>
                              </a:prstGeom>
                              <a:blipFill dpi="0" rotWithShape="1">
                                <a:blip r:embed="rId10"/>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41D39CC0" id="Group 149" o:spid="_x0000_s1026" style="position:absolute;margin-left:0;margin-top:0;width:575.9pt;height:94.8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" path="m,l7312660,r,1129665l3619500,733425,,1091565,,xe" fillcolor="#1cade4 [3204]" stroked="f" strokeweight="1pt">
                      <v:stroke joinstyle="miter"/>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" stroked="f" strokeweight="1pt">
                      <v:fill r:id="rId11" o:title="" recolor="t" rotate="t" type="frame"/>
                    </v:rect>
                    <w10:wrap anchorx="page" anchory="page"/>
                  </v:group>
                </w:pict>
              </mc:Fallback>
            </mc:AlternateContent>
          </w:r>
        </w:p>
        <w:p w14:paraId="64FFF4E7" w14:textId="029ACE5F" w:rsidR="00FF3C7E" w:rsidRPr="00DA4CFD" w:rsidRDefault="002163DA">
          <w:pPr>
            <w:rPr>
              <w:rFonts w:asciiTheme="majorHAnsi" w:eastAsiaTheme="majorEastAsia" w:hAnsiTheme="majorHAnsi" w:cstheme="majorBidi"/>
              <w:spacing w:val="-10"/>
              <w:kern w:val="28"/>
            </w:rPr>
          </w:pPr>
          <w:r w:rsidRPr="00DA4CFD">
            <w:rPr>
              <w:b/>
              <w:bCs/>
              <w:noProof/>
            </w:rPr>
            <w:drawing>
              <wp:anchor distT="0" distB="0" distL="114300" distR="114300" simplePos="0" relativeHeight="251664384" behindDoc="0" locked="0" layoutInCell="1" allowOverlap="1" wp14:anchorId="34793396" wp14:editId="007B5664">
                <wp:simplePos x="0" y="0"/>
                <wp:positionH relativeFrom="page">
                  <wp:posOffset>2800929</wp:posOffset>
                </wp:positionH>
                <wp:positionV relativeFrom="page">
                  <wp:posOffset>1615823</wp:posOffset>
                </wp:positionV>
                <wp:extent cx="2163600" cy="1710000"/>
                <wp:effectExtent l="0" t="0" r="8255" b="508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3600" cy="171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52A7" w:rsidRPr="00DA4CFD">
            <w:rPr>
              <w:noProof/>
            </w:rPr>
            <mc:AlternateContent>
              <mc:Choice Requires="wps">
                <w:drawing>
                  <wp:anchor distT="0" distB="0" distL="114300" distR="114300" simplePos="0" relativeHeight="251661312" behindDoc="0" locked="0" layoutInCell="1" allowOverlap="1" wp14:anchorId="14D7B01F" wp14:editId="318C49A3">
                    <wp:simplePos x="0" y="0"/>
                    <wp:positionH relativeFrom="page">
                      <wp:posOffset>319405</wp:posOffset>
                    </wp:positionH>
                    <wp:positionV relativeFrom="page">
                      <wp:posOffset>4984115</wp:posOffset>
                    </wp:positionV>
                    <wp:extent cx="7313930" cy="3750310"/>
                    <wp:effectExtent l="0" t="0" r="0" b="0"/>
                    <wp:wrapSquare wrapText="bothSides"/>
                    <wp:docPr id="1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3930" cy="3750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F705FD" w14:textId="77777777" w:rsidR="00051900" w:rsidRDefault="00051900">
                                <w:pPr>
                                  <w:pStyle w:val="NoSpacing"/>
                                  <w:jc w:val="right"/>
                                  <w:rPr>
                                    <w:color w:val="1CADE4" w:themeColor="accent1"/>
                                    <w:sz w:val="28"/>
                                    <w:szCs w:val="28"/>
                                  </w:rPr>
                                </w:pPr>
                                <w:r>
                                  <w:rPr>
                                    <w:color w:val="1CADE4" w:themeColor="accent1"/>
                                    <w:sz w:val="28"/>
                                    <w:szCs w:val="28"/>
                                  </w:rPr>
                                  <w:t>Abstract</w:t>
                                </w:r>
                              </w:p>
                              <w:sdt>
                                <w:sdtPr>
                                  <w:rPr>
                                    <w:color w:val="595959" w:themeColor="text1" w:themeTint="A6"/>
                                    <w:sz w:val="20"/>
                                    <w:szCs w:val="20"/>
                                  </w:rPr>
                                  <w:alias w:val="Abstract"/>
                                  <w:tag w:val=""/>
                                  <w:id w:val="513812561"/>
                                  <w:dataBinding w:prefixMappings="xmlns:ns0='http://schemas.microsoft.com/office/2006/coverPageProps' " w:xpath="/ns0:CoverPageProperties[1]/ns0:Abstract[1]" w:storeItemID="{55AF091B-3C7A-41E3-B477-F2FDAA23CFDA}"/>
                                  <w:text w:multiLine="1"/>
                                </w:sdtPr>
                                <w:sdtEndPr/>
                                <w:sdtContent>
                                  <w:p w14:paraId="3BAD9FC4" w14:textId="25F9E43E" w:rsidR="00051900" w:rsidRPr="00A17C22" w:rsidRDefault="00051900">
                                    <w:pPr>
                                      <w:pStyle w:val="NoSpacing"/>
                                      <w:jc w:val="right"/>
                                      <w:rPr>
                                        <w:color w:val="595959" w:themeColor="text1" w:themeTint="A6"/>
                                        <w:sz w:val="20"/>
                                        <w:szCs w:val="20"/>
                                      </w:rPr>
                                    </w:pPr>
                                    <w:r w:rsidRPr="00A17C22">
                                      <w:rPr>
                                        <w:color w:val="595959" w:themeColor="text1" w:themeTint="A6"/>
                                        <w:sz w:val="20"/>
                                        <w:szCs w:val="20"/>
                                      </w:rPr>
                                      <w:t>In 200</w:t>
                                    </w:r>
                                    <w:r>
                                      <w:rPr>
                                        <w:color w:val="595959" w:themeColor="text1" w:themeTint="A6"/>
                                        <w:sz w:val="20"/>
                                        <w:szCs w:val="20"/>
                                      </w:rPr>
                                      <w:t>0</w:t>
                                    </w:r>
                                    <w:r w:rsidRPr="00A17C22">
                                      <w:rPr>
                                        <w:color w:val="595959" w:themeColor="text1" w:themeTint="A6"/>
                                        <w:sz w:val="20"/>
                                        <w:szCs w:val="20"/>
                                      </w:rPr>
                                      <w:t xml:space="preserve">, ASCOM brought to astronomy software on the Windows platform a standard way to communicate between programs and devices such as mounts, cameras, etc. The obvious next </w:t>
                                    </w:r>
                                    <w:r w:rsidRPr="00A17C22">
                                      <w:rPr>
                                        <w:color w:val="595959" w:themeColor="text1" w:themeTint="A6"/>
                                        <w:sz w:val="20"/>
                                        <w:szCs w:val="20"/>
                                      </w:rPr>
                                      <w:br/>
                                      <w:t xml:space="preserve">step is to extend ASCOM into the realm of distributed systems on multiple OS platforms while maintaining its language independence. The core element of any distributed system is its interface </w:t>
                                    </w:r>
                                    <w:r>
                                      <w:rPr>
                                        <w:color w:val="595959" w:themeColor="text1" w:themeTint="A6"/>
                                        <w:sz w:val="20"/>
                                        <w:szCs w:val="20"/>
                                      </w:rPr>
                                      <w:t xml:space="preserve">(API) </w:t>
                                    </w:r>
                                    <w:r w:rsidRPr="00A17C22">
                                      <w:rPr>
                                        <w:color w:val="595959" w:themeColor="text1" w:themeTint="A6"/>
                                        <w:sz w:val="20"/>
                                        <w:szCs w:val="20"/>
                                      </w:rPr>
                                      <w:t>design</w:t>
                                    </w:r>
                                    <w:r>
                                      <w:rPr>
                                        <w:color w:val="595959" w:themeColor="text1" w:themeTint="A6"/>
                                        <w:sz w:val="20"/>
                                        <w:szCs w:val="20"/>
                                      </w:rPr>
                                      <w:t xml:space="preserve">. While ASCOMs APIs are today mostly implemented through Windows/COM technology, their real value lies in their maturity, stability, and proven suitability to control most types of astronomical instruments. </w:t>
                                    </w:r>
                                    <w:r>
                                      <w:rPr>
                                        <w:color w:val="595959" w:themeColor="text1" w:themeTint="A6"/>
                                        <w:sz w:val="20"/>
                                        <w:szCs w:val="20"/>
                                      </w:rPr>
                                      <w:br/>
                                    </w:r>
                                    <w:r>
                                      <w:rPr>
                                        <w:color w:val="595959" w:themeColor="text1" w:themeTint="A6"/>
                                        <w:sz w:val="20"/>
                                        <w:szCs w:val="20"/>
                                      </w:rPr>
                                      <w:br/>
                                      <w:t xml:space="preserve">In this paper we describe a new technology, ASCOM Alpaca, which specifies these proven abstract APIs using the Representational State Transfer (REST) concept and TCP/IP communication. We also present the ASCOM Remote set of tools, available today, that enable new REST based clients and drivers to interoperate with the significant existing community of COM based applications and drivers. </w:t>
                                    </w:r>
                                    <w:r>
                                      <w:rPr>
                                        <w:color w:val="595959" w:themeColor="text1" w:themeTint="A6"/>
                                        <w:sz w:val="20"/>
                                        <w:szCs w:val="20"/>
                                      </w:rPr>
                                      <w:br/>
                                    </w:r>
                                    <w:r>
                                      <w:rPr>
                                        <w:color w:val="595959" w:themeColor="text1" w:themeTint="A6"/>
                                        <w:sz w:val="20"/>
                                        <w:szCs w:val="20"/>
                                      </w:rPr>
                                      <w:br/>
                                      <w:t xml:space="preserve">The new tool set proves that the design and implementation work in the real world, and for the first time, removes </w:t>
                                    </w:r>
                                    <w:r w:rsidRPr="00A17C22">
                                      <w:rPr>
                                        <w:color w:val="595959" w:themeColor="text1" w:themeTint="A6"/>
                                        <w:sz w:val="20"/>
                                        <w:szCs w:val="20"/>
                                      </w:rPr>
                                      <w:t>the limitation that ASCOM clients and drivers must be installed on the same PC</w:t>
                                    </w:r>
                                    <w:r>
                                      <w:rPr>
                                        <w:color w:val="595959" w:themeColor="text1" w:themeTint="A6"/>
                                        <w:sz w:val="20"/>
                                        <w:szCs w:val="20"/>
                                      </w:rPr>
                                      <w:t xml:space="preserve">. </w:t>
                                    </w:r>
                                  </w:p>
                                </w:sdtContent>
                              </w:sdt>
                            </w:txbxContent>
                          </wps:txbx>
                          <wps:bodyPr rot="0" vert="horz" wrap="square" lIns="1600200" tIns="0" rIns="685800" bIns="0" anchor="t" anchorCtr="0" upright="1">
                            <a:noAutofit/>
                          </wps:bodyPr>
                        </wps:wsp>
                      </a:graphicData>
                    </a:graphic>
                    <wp14:sizeRelH relativeFrom="page">
                      <wp14:pctWidth>94100</wp14:pctWidth>
                    </wp14:sizeRelH>
                    <wp14:sizeRelV relativeFrom="page">
                      <wp14:pctHeight>0</wp14:pctHeight>
                    </wp14:sizeRelV>
                  </wp:anchor>
                </w:drawing>
              </mc:Choice>
              <mc:Fallback>
                <w:pict>
                  <v:shapetype w14:anchorId="14D7B01F" id="_x0000_t202" coordsize="21600,21600" o:spt="202" path="m,l,21600r21600,l21600,xe">
                    <v:stroke joinstyle="miter"/>
                    <v:path gradientshapeok="t" o:connecttype="rect"/>
                  </v:shapetype>
                  <v:shape id="Text Box 153" o:spid="_x0000_s1026" type="#_x0000_t202" style="position:absolute;margin-left:25.15pt;margin-top:392.45pt;width:575.9pt;height:295.3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" filled="f" stroked="f" strokeweight=".5pt">
                    <v:textbox inset="126pt,0,54pt,0">
                      <w:txbxContent>
                        <w:p w14:paraId="4CF705FD" w14:textId="77777777" w:rsidR="00051900" w:rsidRDefault="00051900">
                          <w:pPr>
                            <w:pStyle w:val="NoSpacing"/>
                            <w:jc w:val="right"/>
                            <w:rPr>
                              <w:color w:val="1CADE4" w:themeColor="accent1"/>
                              <w:sz w:val="28"/>
                              <w:szCs w:val="28"/>
                            </w:rPr>
                          </w:pPr>
                          <w:r>
                            <w:rPr>
                              <w:color w:val="1CADE4" w:themeColor="accent1"/>
                              <w:sz w:val="28"/>
                              <w:szCs w:val="28"/>
                            </w:rPr>
                            <w:t>Abstract</w:t>
                          </w:r>
                        </w:p>
                        <w:sdt>
                          <w:sdtPr>
                            <w:rPr>
                              <w:color w:val="595959" w:themeColor="text1" w:themeTint="A6"/>
                              <w:sz w:val="20"/>
                              <w:szCs w:val="20"/>
                            </w:rPr>
                            <w:alias w:val="Abstract"/>
                            <w:tag w:val=""/>
                            <w:id w:val="513812561"/>
                            <w:dataBinding w:prefixMappings="xmlns:ns0='http://schemas.microsoft.com/office/2006/coverPageProps' " w:xpath="/ns0:CoverPageProperties[1]/ns0:Abstract[1]" w:storeItemID="{55AF091B-3C7A-41E3-B477-F2FDAA23CFDA}"/>
                            <w:text w:multiLine="1"/>
                          </w:sdtPr>
                          <w:sdtEndPr/>
                          <w:sdtContent>
                            <w:p w14:paraId="3BAD9FC4" w14:textId="25F9E43E" w:rsidR="00051900" w:rsidRPr="00A17C22" w:rsidRDefault="00051900">
                              <w:pPr>
                                <w:pStyle w:val="NoSpacing"/>
                                <w:jc w:val="right"/>
                                <w:rPr>
                                  <w:color w:val="595959" w:themeColor="text1" w:themeTint="A6"/>
                                  <w:sz w:val="20"/>
                                  <w:szCs w:val="20"/>
                                </w:rPr>
                              </w:pPr>
                              <w:r w:rsidRPr="00A17C22">
                                <w:rPr>
                                  <w:color w:val="595959" w:themeColor="text1" w:themeTint="A6"/>
                                  <w:sz w:val="20"/>
                                  <w:szCs w:val="20"/>
                                </w:rPr>
                                <w:t>In 200</w:t>
                              </w:r>
                              <w:r>
                                <w:rPr>
                                  <w:color w:val="595959" w:themeColor="text1" w:themeTint="A6"/>
                                  <w:sz w:val="20"/>
                                  <w:szCs w:val="20"/>
                                </w:rPr>
                                <w:t>0</w:t>
                              </w:r>
                              <w:r w:rsidRPr="00A17C22">
                                <w:rPr>
                                  <w:color w:val="595959" w:themeColor="text1" w:themeTint="A6"/>
                                  <w:sz w:val="20"/>
                                  <w:szCs w:val="20"/>
                                </w:rPr>
                                <w:t xml:space="preserve">, ASCOM brought to astronomy software on the Windows platform a standard way to communicate between programs and devices such as mounts, cameras, etc. The obvious next </w:t>
                              </w:r>
                              <w:r w:rsidRPr="00A17C22">
                                <w:rPr>
                                  <w:color w:val="595959" w:themeColor="text1" w:themeTint="A6"/>
                                  <w:sz w:val="20"/>
                                  <w:szCs w:val="20"/>
                                </w:rPr>
                                <w:br/>
                                <w:t xml:space="preserve">step is to extend ASCOM into the realm of distributed systems on multiple OS platforms while maintaining its language independence. The core element of any distributed system is its interface </w:t>
                              </w:r>
                              <w:r>
                                <w:rPr>
                                  <w:color w:val="595959" w:themeColor="text1" w:themeTint="A6"/>
                                  <w:sz w:val="20"/>
                                  <w:szCs w:val="20"/>
                                </w:rPr>
                                <w:t xml:space="preserve">(API) </w:t>
                              </w:r>
                              <w:r w:rsidRPr="00A17C22">
                                <w:rPr>
                                  <w:color w:val="595959" w:themeColor="text1" w:themeTint="A6"/>
                                  <w:sz w:val="20"/>
                                  <w:szCs w:val="20"/>
                                </w:rPr>
                                <w:t>design</w:t>
                              </w:r>
                              <w:r>
                                <w:rPr>
                                  <w:color w:val="595959" w:themeColor="text1" w:themeTint="A6"/>
                                  <w:sz w:val="20"/>
                                  <w:szCs w:val="20"/>
                                </w:rPr>
                                <w:t xml:space="preserve">. While ASCOMs APIs are today mostly implemented through Windows/COM technology, their real value lies in their maturity, stability, and proven suitability to control most types of astronomical instruments. </w:t>
                              </w:r>
                              <w:r>
                                <w:rPr>
                                  <w:color w:val="595959" w:themeColor="text1" w:themeTint="A6"/>
                                  <w:sz w:val="20"/>
                                  <w:szCs w:val="20"/>
                                </w:rPr>
                                <w:br/>
                              </w:r>
                              <w:r>
                                <w:rPr>
                                  <w:color w:val="595959" w:themeColor="text1" w:themeTint="A6"/>
                                  <w:sz w:val="20"/>
                                  <w:szCs w:val="20"/>
                                </w:rPr>
                                <w:br/>
                                <w:t xml:space="preserve">In this paper we describe a new technology, ASCOM Alpaca, which specifies these proven abstract APIs using the Representational State Transfer (REST) concept and TCP/IP communication. We also present the ASCOM Remote set of tools, available today, that enable new REST based clients and drivers to interoperate with the significant existing community of COM based applications and drivers. </w:t>
                              </w:r>
                              <w:r>
                                <w:rPr>
                                  <w:color w:val="595959" w:themeColor="text1" w:themeTint="A6"/>
                                  <w:sz w:val="20"/>
                                  <w:szCs w:val="20"/>
                                </w:rPr>
                                <w:br/>
                              </w:r>
                              <w:r>
                                <w:rPr>
                                  <w:color w:val="595959" w:themeColor="text1" w:themeTint="A6"/>
                                  <w:sz w:val="20"/>
                                  <w:szCs w:val="20"/>
                                </w:rPr>
                                <w:br/>
                                <w:t xml:space="preserve">The new tool set proves that the design and implementation work in the real world, and for the first time, removes </w:t>
                              </w:r>
                              <w:r w:rsidRPr="00A17C22">
                                <w:rPr>
                                  <w:color w:val="595959" w:themeColor="text1" w:themeTint="A6"/>
                                  <w:sz w:val="20"/>
                                  <w:szCs w:val="20"/>
                                </w:rPr>
                                <w:t>the limitation that ASCOM clients and drivers must be installed on the same PC</w:t>
                              </w:r>
                              <w:r>
                                <w:rPr>
                                  <w:color w:val="595959" w:themeColor="text1" w:themeTint="A6"/>
                                  <w:sz w:val="20"/>
                                  <w:szCs w:val="20"/>
                                </w:rPr>
                                <w:t xml:space="preserve">. </w:t>
                              </w:r>
                            </w:p>
                          </w:sdtContent>
                        </w:sdt>
                      </w:txbxContent>
                    </v:textbox>
                    <w10:wrap type="square" anchorx="page" anchory="page"/>
                  </v:shape>
                </w:pict>
              </mc:Fallback>
            </mc:AlternateContent>
          </w:r>
          <w:r w:rsidR="00C952A7" w:rsidRPr="00DA4CFD">
            <w:rPr>
              <w:noProof/>
            </w:rPr>
            <mc:AlternateContent>
              <mc:Choice Requires="wps">
                <w:drawing>
                  <wp:anchor distT="0" distB="0" distL="114300" distR="114300" simplePos="0" relativeHeight="251659264" behindDoc="0" locked="0" layoutInCell="1" allowOverlap="1" wp14:anchorId="6DF1CAC7" wp14:editId="6FFD28F4">
                    <wp:simplePos x="0" y="0"/>
                    <wp:positionH relativeFrom="page">
                      <wp:posOffset>231140</wp:posOffset>
                    </wp:positionH>
                    <wp:positionV relativeFrom="page">
                      <wp:posOffset>3857625</wp:posOffset>
                    </wp:positionV>
                    <wp:extent cx="7310120" cy="1125220"/>
                    <wp:effectExtent l="0" t="0" r="0" b="0"/>
                    <wp:wrapSquare wrapText="bothSides"/>
                    <wp:docPr id="1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0120" cy="1125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9EE58D" w14:textId="22521F27" w:rsidR="00051900" w:rsidRDefault="00043AB9">
                                <w:pPr>
                                  <w:jc w:val="right"/>
                                  <w:rPr>
                                    <w:color w:val="1CADE4" w:themeColor="accent1"/>
                                    <w:sz w:val="64"/>
                                    <w:szCs w:val="64"/>
                                  </w:rPr>
                                </w:pPr>
                                <w:sdt>
                                  <w:sdtPr>
                                    <w:rPr>
                                      <w:caps/>
                                      <w:color w:val="1CADE4" w:themeColor="accent1"/>
                                      <w:sz w:val="64"/>
                                      <w:szCs w:val="64"/>
                                    </w:rPr>
                                    <w:alias w:val="Title"/>
                                    <w:tag w:val=""/>
                                    <w:id w:val="51381256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51900">
                                      <w:rPr>
                                        <w:caps/>
                                        <w:color w:val="1CADE4" w:themeColor="accent1"/>
                                        <w:sz w:val="64"/>
                                        <w:szCs w:val="64"/>
                                      </w:rPr>
                                      <w:t>ASCOM Alpaca</w:t>
                                    </w:r>
                                  </w:sdtContent>
                                </w:sdt>
                              </w:p>
                              <w:sdt>
                                <w:sdtPr>
                                  <w:rPr>
                                    <w:color w:val="404040" w:themeColor="text1" w:themeTint="BF"/>
                                    <w:sz w:val="36"/>
                                    <w:szCs w:val="36"/>
                                  </w:rPr>
                                  <w:alias w:val="Subtitle"/>
                                  <w:tag w:val=""/>
                                  <w:id w:val="513812565"/>
                                  <w:dataBinding w:prefixMappings="xmlns:ns0='http://purl.org/dc/elements/1.1/' xmlns:ns1='http://schemas.openxmlformats.org/package/2006/metadata/core-properties' " w:xpath="/ns1:coreProperties[1]/ns0:subject[1]" w:storeItemID="{6C3C8BC8-F283-45AE-878A-BAB7291924A1}"/>
                                  <w:text/>
                                </w:sdtPr>
                                <w:sdtEndPr/>
                                <w:sdtContent>
                                  <w:p w14:paraId="1BD93129" w14:textId="77777777" w:rsidR="00051900" w:rsidRDefault="00051900">
                                    <w:pPr>
                                      <w:jc w:val="right"/>
                                      <w:rPr>
                                        <w:smallCaps/>
                                        <w:color w:val="404040" w:themeColor="text1" w:themeTint="BF"/>
                                        <w:sz w:val="36"/>
                                        <w:szCs w:val="36"/>
                                      </w:rPr>
                                    </w:pPr>
                                    <w:r>
                                      <w:rPr>
                                        <w:color w:val="404040" w:themeColor="text1" w:themeTint="BF"/>
                                        <w:sz w:val="36"/>
                                        <w:szCs w:val="36"/>
                                      </w:rPr>
                                      <w:t>Concepts and Implementation</w:t>
                                    </w:r>
                                  </w:p>
                                </w:sdtContent>
                              </w:sdt>
                            </w:txbxContent>
                          </wps:txbx>
                          <wps:bodyPr rot="0" vert="horz" wrap="square" lIns="1600200" tIns="0" rIns="685800" bIns="0" anchor="b" anchorCtr="0" upright="1">
                            <a:noAutofit/>
                          </wps:bodyPr>
                        </wps:wsp>
                      </a:graphicData>
                    </a:graphic>
                    <wp14:sizeRelH relativeFrom="page">
                      <wp14:pctWidth>94100</wp14:pctWidth>
                    </wp14:sizeRelH>
                    <wp14:sizeRelV relativeFrom="page">
                      <wp14:pctHeight>0</wp14:pctHeight>
                    </wp14:sizeRelV>
                  </wp:anchor>
                </w:drawing>
              </mc:Choice>
              <mc:Fallback>
                <w:pict>
                  <v:shape w14:anchorId="6DF1CAC7" id="Text Box 154" o:spid="_x0000_s1027" type="#_x0000_t202" style="position:absolute;margin-left:18.2pt;margin-top:303.75pt;width:575.6pt;height:88.6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" filled="f" stroked="f" strokeweight=".5pt">
                    <v:textbox inset="126pt,0,54pt,0">
                      <w:txbxContent>
                        <w:p w14:paraId="659EE58D" w14:textId="22521F27" w:rsidR="00051900" w:rsidRDefault="00043AB9">
                          <w:pPr>
                            <w:jc w:val="right"/>
                            <w:rPr>
                              <w:color w:val="1CADE4" w:themeColor="accent1"/>
                              <w:sz w:val="64"/>
                              <w:szCs w:val="64"/>
                            </w:rPr>
                          </w:pPr>
                          <w:sdt>
                            <w:sdtPr>
                              <w:rPr>
                                <w:caps/>
                                <w:color w:val="1CADE4" w:themeColor="accent1"/>
                                <w:sz w:val="64"/>
                                <w:szCs w:val="64"/>
                              </w:rPr>
                              <w:alias w:val="Title"/>
                              <w:tag w:val=""/>
                              <w:id w:val="51381256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51900">
                                <w:rPr>
                                  <w:caps/>
                                  <w:color w:val="1CADE4" w:themeColor="accent1"/>
                                  <w:sz w:val="64"/>
                                  <w:szCs w:val="64"/>
                                </w:rPr>
                                <w:t>ASCOM Alpaca</w:t>
                              </w:r>
                            </w:sdtContent>
                          </w:sdt>
                        </w:p>
                        <w:sdt>
                          <w:sdtPr>
                            <w:rPr>
                              <w:color w:val="404040" w:themeColor="text1" w:themeTint="BF"/>
                              <w:sz w:val="36"/>
                              <w:szCs w:val="36"/>
                            </w:rPr>
                            <w:alias w:val="Subtitle"/>
                            <w:tag w:val=""/>
                            <w:id w:val="513812565"/>
                            <w:dataBinding w:prefixMappings="xmlns:ns0='http://purl.org/dc/elements/1.1/' xmlns:ns1='http://schemas.openxmlformats.org/package/2006/metadata/core-properties' " w:xpath="/ns1:coreProperties[1]/ns0:subject[1]" w:storeItemID="{6C3C8BC8-F283-45AE-878A-BAB7291924A1}"/>
                            <w:text/>
                          </w:sdtPr>
                          <w:sdtEndPr/>
                          <w:sdtContent>
                            <w:p w14:paraId="1BD93129" w14:textId="77777777" w:rsidR="00051900" w:rsidRDefault="00051900">
                              <w:pPr>
                                <w:jc w:val="right"/>
                                <w:rPr>
                                  <w:smallCaps/>
                                  <w:color w:val="404040" w:themeColor="text1" w:themeTint="BF"/>
                                  <w:sz w:val="36"/>
                                  <w:szCs w:val="36"/>
                                </w:rPr>
                              </w:pPr>
                              <w:r>
                                <w:rPr>
                                  <w:color w:val="404040" w:themeColor="text1" w:themeTint="BF"/>
                                  <w:sz w:val="36"/>
                                  <w:szCs w:val="36"/>
                                </w:rPr>
                                <w:t>Concepts and Implementation</w:t>
                              </w:r>
                            </w:p>
                          </w:sdtContent>
                        </w:sdt>
                      </w:txbxContent>
                    </v:textbox>
                    <w10:wrap type="square" anchorx="page" anchory="page"/>
                  </v:shape>
                </w:pict>
              </mc:Fallback>
            </mc:AlternateContent>
          </w:r>
          <w:r w:rsidR="00C952A7" w:rsidRPr="00DA4CFD">
            <w:rPr>
              <w:noProof/>
            </w:rPr>
            <mc:AlternateContent>
              <mc:Choice Requires="wps">
                <w:drawing>
                  <wp:anchor distT="0" distB="0" distL="114300" distR="114300" simplePos="0" relativeHeight="251660288" behindDoc="0" locked="0" layoutInCell="1" allowOverlap="1" wp14:anchorId="5E1911CC" wp14:editId="02CCB460">
                    <wp:simplePos x="0" y="0"/>
                    <wp:positionH relativeFrom="page">
                      <wp:posOffset>238760</wp:posOffset>
                    </wp:positionH>
                    <wp:positionV relativeFrom="page">
                      <wp:posOffset>8515350</wp:posOffset>
                    </wp:positionV>
                    <wp:extent cx="7312660" cy="637540"/>
                    <wp:effectExtent l="1270" t="0" r="1270" b="635"/>
                    <wp:wrapSquare wrapText="bothSides"/>
                    <wp:docPr id="7"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2660" cy="637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color w:val="595959" w:themeColor="text1" w:themeTint="A6"/>
                                    <w:sz w:val="28"/>
                                    <w:szCs w:val="28"/>
                                  </w:rPr>
                                  <w:alias w:val="Author"/>
                                  <w:tag w:val=""/>
                                  <w:id w:val="513812562"/>
                                  <w:dataBinding w:prefixMappings="xmlns:ns0='http://purl.org/dc/elements/1.1/' xmlns:ns1='http://schemas.openxmlformats.org/package/2006/metadata/core-properties' " w:xpath="/ns1:coreProperties[1]/ns0:creator[1]" w:storeItemID="{6C3C8BC8-F283-45AE-878A-BAB7291924A1}"/>
                                  <w:text/>
                                </w:sdtPr>
                                <w:sdtEndPr/>
                                <w:sdtContent>
                                  <w:p w14:paraId="03841601" w14:textId="77777777" w:rsidR="00051900" w:rsidRDefault="00051900">
                                    <w:pPr>
                                      <w:pStyle w:val="NoSpacing"/>
                                      <w:jc w:val="right"/>
                                      <w:rPr>
                                        <w:color w:val="595959" w:themeColor="text1" w:themeTint="A6"/>
                                        <w:sz w:val="28"/>
                                        <w:szCs w:val="28"/>
                                      </w:rPr>
                                    </w:pPr>
                                    <w:r>
                                      <w:rPr>
                                        <w:color w:val="595959" w:themeColor="text1" w:themeTint="A6"/>
                                        <w:sz w:val="28"/>
                                        <w:szCs w:val="28"/>
                                      </w:rPr>
                                      <w:t>Peter Simpson, Bob Denny</w:t>
                                    </w:r>
                                  </w:p>
                                </w:sdtContent>
                              </w:sdt>
                              <w:p w14:paraId="7D4CE5C6" w14:textId="77777777" w:rsidR="00051900" w:rsidRDefault="00043AB9">
                                <w:pPr>
                                  <w:pStyle w:val="NoSpacing"/>
                                  <w:jc w:val="right"/>
                                  <w:rPr>
                                    <w:color w:val="595959" w:themeColor="text1" w:themeTint="A6"/>
                                    <w:sz w:val="18"/>
                                    <w:szCs w:val="18"/>
                                  </w:rPr>
                                </w:pPr>
                                <w:sdt>
                                  <w:sdtPr>
                                    <w:rPr>
                                      <w:color w:val="595959" w:themeColor="text1" w:themeTint="A6"/>
                                      <w:sz w:val="18"/>
                                      <w:szCs w:val="18"/>
                                    </w:rPr>
                                    <w:alias w:val="Email"/>
                                    <w:tag w:val="Email"/>
                                    <w:id w:val="513812563"/>
                                    <w:dataBinding w:prefixMappings="xmlns:ns0='http://schemas.microsoft.com/office/2006/coverPageProps' " w:xpath="/ns0:CoverPageProperties[1]/ns0:CompanyEmail[1]" w:storeItemID="{55AF091B-3C7A-41E3-B477-F2FDAA23CFDA}"/>
                                    <w:text/>
                                  </w:sdtPr>
                                  <w:sdtEndPr/>
                                  <w:sdtContent>
                                    <w:r w:rsidR="00051900">
                                      <w:rPr>
                                        <w:color w:val="595959" w:themeColor="text1" w:themeTint="A6"/>
                                        <w:sz w:val="18"/>
                                        <w:szCs w:val="18"/>
                                      </w:rPr>
                                      <w:t>peter@peterandjill.co.uk, rdenny@dc3.com</w:t>
                                    </w:r>
                                  </w:sdtContent>
                                </w:sdt>
                              </w:p>
                            </w:txbxContent>
                          </wps:txbx>
                          <wps:bodyPr rot="0" vert="horz" wrap="square" lIns="1600200" tIns="0" rIns="685800" bIns="0" anchor="b" anchorCtr="0" upright="1">
                            <a:noAutofit/>
                          </wps:bodyPr>
                        </wps:wsp>
                      </a:graphicData>
                    </a:graphic>
                    <wp14:sizeRelH relativeFrom="page">
                      <wp14:pctWidth>94100</wp14:pctWidth>
                    </wp14:sizeRelH>
                    <wp14:sizeRelV relativeFrom="page">
                      <wp14:pctHeight>0</wp14:pctHeight>
                    </wp14:sizeRelV>
                  </wp:anchor>
                </w:drawing>
              </mc:Choice>
              <mc:Fallback>
                <w:pict>
                  <v:shape w14:anchorId="5E1911CC" id="Text Box 152" o:spid="_x0000_s1028" type="#_x0000_t202" style="position:absolute;margin-left:18.8pt;margin-top:670.5pt;width:575.8pt;height:50.2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" filled="f" stroked="f" strokeweight=".5pt">
                    <v:textbox inset="126pt,0,54pt,0">
                      <w:txbxContent>
                        <w:sdt>
                          <w:sdtPr>
                            <w:rPr>
                              <w:color w:val="595959" w:themeColor="text1" w:themeTint="A6"/>
                              <w:sz w:val="28"/>
                              <w:szCs w:val="28"/>
                            </w:rPr>
                            <w:alias w:val="Author"/>
                            <w:tag w:val=""/>
                            <w:id w:val="513812562"/>
                            <w:dataBinding w:prefixMappings="xmlns:ns0='http://purl.org/dc/elements/1.1/' xmlns:ns1='http://schemas.openxmlformats.org/package/2006/metadata/core-properties' " w:xpath="/ns1:coreProperties[1]/ns0:creator[1]" w:storeItemID="{6C3C8BC8-F283-45AE-878A-BAB7291924A1}"/>
                            <w:text/>
                          </w:sdtPr>
                          <w:sdtEndPr/>
                          <w:sdtContent>
                            <w:p w14:paraId="03841601" w14:textId="77777777" w:rsidR="00051900" w:rsidRDefault="00051900">
                              <w:pPr>
                                <w:pStyle w:val="NoSpacing"/>
                                <w:jc w:val="right"/>
                                <w:rPr>
                                  <w:color w:val="595959" w:themeColor="text1" w:themeTint="A6"/>
                                  <w:sz w:val="28"/>
                                  <w:szCs w:val="28"/>
                                </w:rPr>
                              </w:pPr>
                              <w:r>
                                <w:rPr>
                                  <w:color w:val="595959" w:themeColor="text1" w:themeTint="A6"/>
                                  <w:sz w:val="28"/>
                                  <w:szCs w:val="28"/>
                                </w:rPr>
                                <w:t>Peter Simpson, Bob Denny</w:t>
                              </w:r>
                            </w:p>
                          </w:sdtContent>
                        </w:sdt>
                        <w:p w14:paraId="7D4CE5C6" w14:textId="77777777" w:rsidR="00051900" w:rsidRDefault="00043AB9">
                          <w:pPr>
                            <w:pStyle w:val="NoSpacing"/>
                            <w:jc w:val="right"/>
                            <w:rPr>
                              <w:color w:val="595959" w:themeColor="text1" w:themeTint="A6"/>
                              <w:sz w:val="18"/>
                              <w:szCs w:val="18"/>
                            </w:rPr>
                          </w:pPr>
                          <w:sdt>
                            <w:sdtPr>
                              <w:rPr>
                                <w:color w:val="595959" w:themeColor="text1" w:themeTint="A6"/>
                                <w:sz w:val="18"/>
                                <w:szCs w:val="18"/>
                              </w:rPr>
                              <w:alias w:val="Email"/>
                              <w:tag w:val="Email"/>
                              <w:id w:val="513812563"/>
                              <w:dataBinding w:prefixMappings="xmlns:ns0='http://schemas.microsoft.com/office/2006/coverPageProps' " w:xpath="/ns0:CoverPageProperties[1]/ns0:CompanyEmail[1]" w:storeItemID="{55AF091B-3C7A-41E3-B477-F2FDAA23CFDA}"/>
                              <w:text/>
                            </w:sdtPr>
                            <w:sdtEndPr/>
                            <w:sdtContent>
                              <w:r w:rsidR="00051900">
                                <w:rPr>
                                  <w:color w:val="595959" w:themeColor="text1" w:themeTint="A6"/>
                                  <w:sz w:val="18"/>
                                  <w:szCs w:val="18"/>
                                </w:rPr>
                                <w:t>peter@peterandjill.co.uk, rdenny@dc3.com</w:t>
                              </w:r>
                            </w:sdtContent>
                          </w:sdt>
                        </w:p>
                      </w:txbxContent>
                    </v:textbox>
                    <w10:wrap type="square" anchorx="page" anchory="page"/>
                  </v:shape>
                </w:pict>
              </mc:Fallback>
            </mc:AlternateContent>
          </w:r>
          <w:r w:rsidR="00F451B9" w:rsidRPr="00DA4CFD">
            <w:rPr>
              <w:noProof/>
              <w:lang w:val="en-US" w:eastAsia="en-US"/>
            </w:rPr>
            <w:drawing>
              <wp:anchor distT="0" distB="0" distL="114300" distR="114300" simplePos="0" relativeHeight="251663360" behindDoc="0" locked="0" layoutInCell="1" allowOverlap="1" wp14:anchorId="0230849F" wp14:editId="1A5C6EA8">
                <wp:simplePos x="0" y="0"/>
                <wp:positionH relativeFrom="column">
                  <wp:posOffset>65405</wp:posOffset>
                </wp:positionH>
                <wp:positionV relativeFrom="paragraph">
                  <wp:posOffset>7463790</wp:posOffset>
                </wp:positionV>
                <wp:extent cx="516665" cy="602776"/>
                <wp:effectExtent l="0" t="0" r="0" b="6985"/>
                <wp:wrapNone/>
                <wp:docPr id="8" name="Picture 8"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gT300.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6665" cy="602776"/>
                        </a:xfrm>
                        <a:prstGeom prst="rect">
                          <a:avLst/>
                        </a:prstGeom>
                      </pic:spPr>
                    </pic:pic>
                  </a:graphicData>
                </a:graphic>
              </wp:anchor>
            </w:drawing>
          </w:r>
        </w:p>
      </w:sdtContent>
    </w:sdt>
    <w:bookmarkStart w:id="1" w:name="_Ref525981825" w:displacedByCustomXml="next"/>
    <w:bookmarkStart w:id="2" w:name="_Ref525981762" w:displacedByCustomXml="next"/>
    <w:sdt>
      <w:sdtPr>
        <w:rPr>
          <w:rFonts w:asciiTheme="minorHAnsi" w:eastAsiaTheme="minorEastAsia" w:hAnsiTheme="minorHAnsi" w:cstheme="minorBidi"/>
          <w:b w:val="0"/>
          <w:bCs w:val="0"/>
          <w:sz w:val="22"/>
          <w:szCs w:val="22"/>
        </w:rPr>
        <w:id w:val="-1822026434"/>
        <w:docPartObj>
          <w:docPartGallery w:val="Table of Contents"/>
          <w:docPartUnique/>
        </w:docPartObj>
      </w:sdtPr>
      <w:sdtEndPr>
        <w:rPr>
          <w:noProof/>
        </w:rPr>
      </w:sdtEndPr>
      <w:sdtContent>
        <w:p w14:paraId="4A63330F" w14:textId="0D35A85A" w:rsidR="005E4EC6" w:rsidRDefault="005E4EC6" w:rsidP="00DA4CFD">
          <w:pPr>
            <w:pStyle w:val="TOCHeading"/>
            <w:numPr>
              <w:ilvl w:val="0"/>
              <w:numId w:val="0"/>
            </w:numPr>
            <w:ind w:left="360" w:hanging="360"/>
          </w:pPr>
          <w:r>
            <w:t>Contents</w:t>
          </w:r>
        </w:p>
        <w:p w14:paraId="2557064B" w14:textId="5863A861" w:rsidR="0027541D" w:rsidRDefault="005E4EC6">
          <w:pPr>
            <w:pStyle w:val="TOC1"/>
            <w:tabs>
              <w:tab w:val="left" w:pos="442"/>
              <w:tab w:val="right" w:leader="dot" w:pos="9350"/>
            </w:tabs>
            <w:rPr>
              <w:noProof/>
              <w:lang w:eastAsia="en-GB"/>
            </w:rPr>
          </w:pPr>
          <w:r>
            <w:rPr>
              <w:b/>
              <w:bCs/>
              <w:noProof/>
            </w:rPr>
            <w:fldChar w:fldCharType="begin"/>
          </w:r>
          <w:r>
            <w:rPr>
              <w:b/>
              <w:bCs/>
              <w:noProof/>
            </w:rPr>
            <w:instrText xml:space="preserve"> TOC \o "1-2" \h \z \u </w:instrText>
          </w:r>
          <w:r>
            <w:rPr>
              <w:b/>
              <w:bCs/>
              <w:noProof/>
            </w:rPr>
            <w:fldChar w:fldCharType="separate"/>
          </w:r>
          <w:hyperlink w:anchor="_Toc381591" w:history="1">
            <w:r w:rsidR="0027541D" w:rsidRPr="003E2AEE">
              <w:rPr>
                <w:rStyle w:val="Hyperlink"/>
                <w:noProof/>
              </w:rPr>
              <w:t>1.</w:t>
            </w:r>
            <w:r w:rsidR="0027541D">
              <w:rPr>
                <w:noProof/>
                <w:lang w:eastAsia="en-GB"/>
              </w:rPr>
              <w:tab/>
            </w:r>
            <w:r w:rsidR="0027541D" w:rsidRPr="003E2AEE">
              <w:rPr>
                <w:rStyle w:val="Hyperlink"/>
                <w:noProof/>
              </w:rPr>
              <w:t>ASCOM Alpaca</w:t>
            </w:r>
            <w:r w:rsidR="0027541D">
              <w:rPr>
                <w:noProof/>
                <w:webHidden/>
              </w:rPr>
              <w:tab/>
            </w:r>
            <w:r w:rsidR="0027541D">
              <w:rPr>
                <w:noProof/>
                <w:webHidden/>
              </w:rPr>
              <w:fldChar w:fldCharType="begin"/>
            </w:r>
            <w:r w:rsidR="0027541D">
              <w:rPr>
                <w:noProof/>
                <w:webHidden/>
              </w:rPr>
              <w:instrText xml:space="preserve"> PAGEREF _Toc381591 \h </w:instrText>
            </w:r>
            <w:r w:rsidR="0027541D">
              <w:rPr>
                <w:noProof/>
                <w:webHidden/>
              </w:rPr>
            </w:r>
            <w:r w:rsidR="0027541D">
              <w:rPr>
                <w:noProof/>
                <w:webHidden/>
              </w:rPr>
              <w:fldChar w:fldCharType="separate"/>
            </w:r>
            <w:r w:rsidR="00202A26">
              <w:rPr>
                <w:noProof/>
                <w:webHidden/>
              </w:rPr>
              <w:t>2</w:t>
            </w:r>
            <w:r w:rsidR="0027541D">
              <w:rPr>
                <w:noProof/>
                <w:webHidden/>
              </w:rPr>
              <w:fldChar w:fldCharType="end"/>
            </w:r>
          </w:hyperlink>
        </w:p>
        <w:p w14:paraId="1699216C" w14:textId="2F8A48C5" w:rsidR="0027541D" w:rsidRDefault="0027541D">
          <w:pPr>
            <w:pStyle w:val="TOC2"/>
            <w:tabs>
              <w:tab w:val="left" w:pos="880"/>
              <w:tab w:val="right" w:leader="dot" w:pos="9350"/>
            </w:tabs>
            <w:rPr>
              <w:noProof/>
              <w:lang w:eastAsia="en-GB"/>
            </w:rPr>
          </w:pPr>
          <w:hyperlink w:anchor="_Toc381592" w:history="1">
            <w:r w:rsidRPr="003E2AEE">
              <w:rPr>
                <w:rStyle w:val="Hyperlink"/>
                <w:noProof/>
              </w:rPr>
              <w:t>1.1</w:t>
            </w:r>
            <w:r>
              <w:rPr>
                <w:noProof/>
                <w:lang w:eastAsia="en-GB"/>
              </w:rPr>
              <w:tab/>
            </w:r>
            <w:r w:rsidRPr="003E2AEE">
              <w:rPr>
                <w:rStyle w:val="Hyperlink"/>
                <w:noProof/>
              </w:rPr>
              <w:t>Background and Overview</w:t>
            </w:r>
            <w:r>
              <w:rPr>
                <w:noProof/>
                <w:webHidden/>
              </w:rPr>
              <w:tab/>
            </w:r>
            <w:r>
              <w:rPr>
                <w:noProof/>
                <w:webHidden/>
              </w:rPr>
              <w:fldChar w:fldCharType="begin"/>
            </w:r>
            <w:r>
              <w:rPr>
                <w:noProof/>
                <w:webHidden/>
              </w:rPr>
              <w:instrText xml:space="preserve"> PAGEREF _Toc381592 \h </w:instrText>
            </w:r>
            <w:r>
              <w:rPr>
                <w:noProof/>
                <w:webHidden/>
              </w:rPr>
            </w:r>
            <w:r>
              <w:rPr>
                <w:noProof/>
                <w:webHidden/>
              </w:rPr>
              <w:fldChar w:fldCharType="separate"/>
            </w:r>
            <w:r w:rsidR="00202A26">
              <w:rPr>
                <w:noProof/>
                <w:webHidden/>
              </w:rPr>
              <w:t>2</w:t>
            </w:r>
            <w:r>
              <w:rPr>
                <w:noProof/>
                <w:webHidden/>
              </w:rPr>
              <w:fldChar w:fldCharType="end"/>
            </w:r>
          </w:hyperlink>
        </w:p>
        <w:p w14:paraId="0BA3EC3A" w14:textId="6230C22C" w:rsidR="0027541D" w:rsidRDefault="0027541D">
          <w:pPr>
            <w:pStyle w:val="TOC2"/>
            <w:tabs>
              <w:tab w:val="left" w:pos="880"/>
              <w:tab w:val="right" w:leader="dot" w:pos="9350"/>
            </w:tabs>
            <w:rPr>
              <w:noProof/>
              <w:lang w:eastAsia="en-GB"/>
            </w:rPr>
          </w:pPr>
          <w:hyperlink w:anchor="_Toc381593" w:history="1">
            <w:r w:rsidRPr="003E2AEE">
              <w:rPr>
                <w:rStyle w:val="Hyperlink"/>
                <w:noProof/>
              </w:rPr>
              <w:t>1.2</w:t>
            </w:r>
            <w:r>
              <w:rPr>
                <w:noProof/>
                <w:lang w:eastAsia="en-GB"/>
              </w:rPr>
              <w:tab/>
            </w:r>
            <w:r w:rsidRPr="003E2AEE">
              <w:rPr>
                <w:rStyle w:val="Hyperlink"/>
                <w:noProof/>
              </w:rPr>
              <w:t>ASCOM APIs in RESTful Form – Alpaca APIs</w:t>
            </w:r>
            <w:r>
              <w:rPr>
                <w:noProof/>
                <w:webHidden/>
              </w:rPr>
              <w:tab/>
            </w:r>
            <w:r>
              <w:rPr>
                <w:noProof/>
                <w:webHidden/>
              </w:rPr>
              <w:fldChar w:fldCharType="begin"/>
            </w:r>
            <w:r>
              <w:rPr>
                <w:noProof/>
                <w:webHidden/>
              </w:rPr>
              <w:instrText xml:space="preserve"> PAGEREF _Toc381593 \h </w:instrText>
            </w:r>
            <w:r>
              <w:rPr>
                <w:noProof/>
                <w:webHidden/>
              </w:rPr>
            </w:r>
            <w:r>
              <w:rPr>
                <w:noProof/>
                <w:webHidden/>
              </w:rPr>
              <w:fldChar w:fldCharType="separate"/>
            </w:r>
            <w:r w:rsidR="00202A26">
              <w:rPr>
                <w:noProof/>
                <w:webHidden/>
              </w:rPr>
              <w:t>2</w:t>
            </w:r>
            <w:r>
              <w:rPr>
                <w:noProof/>
                <w:webHidden/>
              </w:rPr>
              <w:fldChar w:fldCharType="end"/>
            </w:r>
          </w:hyperlink>
        </w:p>
        <w:p w14:paraId="2AAA2531" w14:textId="2D1F85D0" w:rsidR="0027541D" w:rsidRDefault="0027541D">
          <w:pPr>
            <w:pStyle w:val="TOC2"/>
            <w:tabs>
              <w:tab w:val="left" w:pos="880"/>
              <w:tab w:val="right" w:leader="dot" w:pos="9350"/>
            </w:tabs>
            <w:rPr>
              <w:noProof/>
              <w:lang w:eastAsia="en-GB"/>
            </w:rPr>
          </w:pPr>
          <w:hyperlink w:anchor="_Toc381594" w:history="1">
            <w:r w:rsidRPr="003E2AEE">
              <w:rPr>
                <w:rStyle w:val="Hyperlink"/>
                <w:noProof/>
              </w:rPr>
              <w:t>1.3</w:t>
            </w:r>
            <w:r>
              <w:rPr>
                <w:noProof/>
                <w:lang w:eastAsia="en-GB"/>
              </w:rPr>
              <w:tab/>
            </w:r>
            <w:r w:rsidRPr="003E2AEE">
              <w:rPr>
                <w:rStyle w:val="Hyperlink"/>
                <w:noProof/>
              </w:rPr>
              <w:t>Transition and Migration</w:t>
            </w:r>
            <w:r>
              <w:rPr>
                <w:noProof/>
                <w:webHidden/>
              </w:rPr>
              <w:tab/>
            </w:r>
            <w:r>
              <w:rPr>
                <w:noProof/>
                <w:webHidden/>
              </w:rPr>
              <w:fldChar w:fldCharType="begin"/>
            </w:r>
            <w:r>
              <w:rPr>
                <w:noProof/>
                <w:webHidden/>
              </w:rPr>
              <w:instrText xml:space="preserve"> PAGEREF _Toc381594 \h </w:instrText>
            </w:r>
            <w:r>
              <w:rPr>
                <w:noProof/>
                <w:webHidden/>
              </w:rPr>
            </w:r>
            <w:r>
              <w:rPr>
                <w:noProof/>
                <w:webHidden/>
              </w:rPr>
              <w:fldChar w:fldCharType="separate"/>
            </w:r>
            <w:r w:rsidR="00202A26">
              <w:rPr>
                <w:noProof/>
                <w:webHidden/>
              </w:rPr>
              <w:t>4</w:t>
            </w:r>
            <w:r>
              <w:rPr>
                <w:noProof/>
                <w:webHidden/>
              </w:rPr>
              <w:fldChar w:fldCharType="end"/>
            </w:r>
          </w:hyperlink>
        </w:p>
        <w:p w14:paraId="5C61A483" w14:textId="6DF13FCF" w:rsidR="0027541D" w:rsidRDefault="0027541D">
          <w:pPr>
            <w:pStyle w:val="TOC1"/>
            <w:tabs>
              <w:tab w:val="left" w:pos="442"/>
              <w:tab w:val="right" w:leader="dot" w:pos="9350"/>
            </w:tabs>
            <w:rPr>
              <w:noProof/>
              <w:lang w:eastAsia="en-GB"/>
            </w:rPr>
          </w:pPr>
          <w:hyperlink w:anchor="_Toc381595" w:history="1">
            <w:r w:rsidRPr="003E2AEE">
              <w:rPr>
                <w:rStyle w:val="Hyperlink"/>
                <w:noProof/>
              </w:rPr>
              <w:t>2.</w:t>
            </w:r>
            <w:r>
              <w:rPr>
                <w:noProof/>
                <w:lang w:eastAsia="en-GB"/>
              </w:rPr>
              <w:tab/>
            </w:r>
            <w:r w:rsidRPr="003E2AEE">
              <w:rPr>
                <w:rStyle w:val="Hyperlink"/>
                <w:noProof/>
              </w:rPr>
              <w:t>The ASCOM Alpaca API Specification</w:t>
            </w:r>
            <w:r>
              <w:rPr>
                <w:noProof/>
                <w:webHidden/>
              </w:rPr>
              <w:tab/>
            </w:r>
            <w:r>
              <w:rPr>
                <w:noProof/>
                <w:webHidden/>
              </w:rPr>
              <w:fldChar w:fldCharType="begin"/>
            </w:r>
            <w:r>
              <w:rPr>
                <w:noProof/>
                <w:webHidden/>
              </w:rPr>
              <w:instrText xml:space="preserve"> PAGEREF _Toc381595 \h </w:instrText>
            </w:r>
            <w:r>
              <w:rPr>
                <w:noProof/>
                <w:webHidden/>
              </w:rPr>
            </w:r>
            <w:r>
              <w:rPr>
                <w:noProof/>
                <w:webHidden/>
              </w:rPr>
              <w:fldChar w:fldCharType="separate"/>
            </w:r>
            <w:r w:rsidR="00202A26">
              <w:rPr>
                <w:noProof/>
                <w:webHidden/>
              </w:rPr>
              <w:t>5</w:t>
            </w:r>
            <w:r>
              <w:rPr>
                <w:noProof/>
                <w:webHidden/>
              </w:rPr>
              <w:fldChar w:fldCharType="end"/>
            </w:r>
          </w:hyperlink>
        </w:p>
        <w:p w14:paraId="28F11C05" w14:textId="6CFA204F" w:rsidR="0027541D" w:rsidRDefault="0027541D">
          <w:pPr>
            <w:pStyle w:val="TOC2"/>
            <w:tabs>
              <w:tab w:val="left" w:pos="880"/>
              <w:tab w:val="right" w:leader="dot" w:pos="9350"/>
            </w:tabs>
            <w:rPr>
              <w:noProof/>
              <w:lang w:eastAsia="en-GB"/>
            </w:rPr>
          </w:pPr>
          <w:hyperlink w:anchor="_Toc381596" w:history="1">
            <w:r w:rsidRPr="003E2AEE">
              <w:rPr>
                <w:rStyle w:val="Hyperlink"/>
                <w:noProof/>
              </w:rPr>
              <w:t>2.1</w:t>
            </w:r>
            <w:r>
              <w:rPr>
                <w:noProof/>
                <w:lang w:eastAsia="en-GB"/>
              </w:rPr>
              <w:tab/>
            </w:r>
            <w:r w:rsidRPr="003E2AEE">
              <w:rPr>
                <w:rStyle w:val="Hyperlink"/>
                <w:noProof/>
              </w:rPr>
              <w:t>ASCOM Alpaca API Documentation</w:t>
            </w:r>
            <w:r>
              <w:rPr>
                <w:noProof/>
                <w:webHidden/>
              </w:rPr>
              <w:tab/>
            </w:r>
            <w:r>
              <w:rPr>
                <w:noProof/>
                <w:webHidden/>
              </w:rPr>
              <w:fldChar w:fldCharType="begin"/>
            </w:r>
            <w:r>
              <w:rPr>
                <w:noProof/>
                <w:webHidden/>
              </w:rPr>
              <w:instrText xml:space="preserve"> PAGEREF _Toc381596 \h </w:instrText>
            </w:r>
            <w:r>
              <w:rPr>
                <w:noProof/>
                <w:webHidden/>
              </w:rPr>
            </w:r>
            <w:r>
              <w:rPr>
                <w:noProof/>
                <w:webHidden/>
              </w:rPr>
              <w:fldChar w:fldCharType="separate"/>
            </w:r>
            <w:r w:rsidR="00202A26">
              <w:rPr>
                <w:noProof/>
                <w:webHidden/>
              </w:rPr>
              <w:t>5</w:t>
            </w:r>
            <w:r>
              <w:rPr>
                <w:noProof/>
                <w:webHidden/>
              </w:rPr>
              <w:fldChar w:fldCharType="end"/>
            </w:r>
          </w:hyperlink>
        </w:p>
        <w:p w14:paraId="44CCAAE8" w14:textId="3C2A772E" w:rsidR="0027541D" w:rsidRDefault="0027541D">
          <w:pPr>
            <w:pStyle w:val="TOC1"/>
            <w:tabs>
              <w:tab w:val="left" w:pos="442"/>
              <w:tab w:val="right" w:leader="dot" w:pos="9350"/>
            </w:tabs>
            <w:rPr>
              <w:noProof/>
              <w:lang w:eastAsia="en-GB"/>
            </w:rPr>
          </w:pPr>
          <w:hyperlink w:anchor="_Toc381597" w:history="1">
            <w:r w:rsidRPr="003E2AEE">
              <w:rPr>
                <w:rStyle w:val="Hyperlink"/>
                <w:noProof/>
              </w:rPr>
              <w:t>3.</w:t>
            </w:r>
            <w:r>
              <w:rPr>
                <w:noProof/>
                <w:lang w:eastAsia="en-GB"/>
              </w:rPr>
              <w:tab/>
            </w:r>
            <w:r w:rsidRPr="003E2AEE">
              <w:rPr>
                <w:rStyle w:val="Hyperlink"/>
                <w:noProof/>
              </w:rPr>
              <w:t>ASCOM Remote</w:t>
            </w:r>
            <w:r>
              <w:rPr>
                <w:noProof/>
                <w:webHidden/>
              </w:rPr>
              <w:tab/>
            </w:r>
            <w:r>
              <w:rPr>
                <w:noProof/>
                <w:webHidden/>
              </w:rPr>
              <w:fldChar w:fldCharType="begin"/>
            </w:r>
            <w:r>
              <w:rPr>
                <w:noProof/>
                <w:webHidden/>
              </w:rPr>
              <w:instrText xml:space="preserve"> PAGEREF _Toc381597 \h </w:instrText>
            </w:r>
            <w:r>
              <w:rPr>
                <w:noProof/>
                <w:webHidden/>
              </w:rPr>
            </w:r>
            <w:r>
              <w:rPr>
                <w:noProof/>
                <w:webHidden/>
              </w:rPr>
              <w:fldChar w:fldCharType="separate"/>
            </w:r>
            <w:r w:rsidR="00202A26">
              <w:rPr>
                <w:noProof/>
                <w:webHidden/>
              </w:rPr>
              <w:t>7</w:t>
            </w:r>
            <w:r>
              <w:rPr>
                <w:noProof/>
                <w:webHidden/>
              </w:rPr>
              <w:fldChar w:fldCharType="end"/>
            </w:r>
          </w:hyperlink>
        </w:p>
        <w:p w14:paraId="7AC55DDF" w14:textId="40D0FB17" w:rsidR="0027541D" w:rsidRDefault="0027541D">
          <w:pPr>
            <w:pStyle w:val="TOC2"/>
            <w:tabs>
              <w:tab w:val="left" w:pos="880"/>
              <w:tab w:val="right" w:leader="dot" w:pos="9350"/>
            </w:tabs>
            <w:rPr>
              <w:noProof/>
              <w:lang w:eastAsia="en-GB"/>
            </w:rPr>
          </w:pPr>
          <w:hyperlink w:anchor="_Toc381598" w:history="1">
            <w:r w:rsidRPr="003E2AEE">
              <w:rPr>
                <w:rStyle w:val="Hyperlink"/>
                <w:noProof/>
              </w:rPr>
              <w:t>3.1</w:t>
            </w:r>
            <w:r>
              <w:rPr>
                <w:noProof/>
                <w:lang w:eastAsia="en-GB"/>
              </w:rPr>
              <w:tab/>
            </w:r>
            <w:r w:rsidRPr="003E2AEE">
              <w:rPr>
                <w:rStyle w:val="Hyperlink"/>
                <w:noProof/>
              </w:rPr>
              <w:t>Concept and Capabilities</w:t>
            </w:r>
            <w:r>
              <w:rPr>
                <w:noProof/>
                <w:webHidden/>
              </w:rPr>
              <w:tab/>
            </w:r>
            <w:r>
              <w:rPr>
                <w:noProof/>
                <w:webHidden/>
              </w:rPr>
              <w:fldChar w:fldCharType="begin"/>
            </w:r>
            <w:r>
              <w:rPr>
                <w:noProof/>
                <w:webHidden/>
              </w:rPr>
              <w:instrText xml:space="preserve"> PAGEREF _Toc381598 \h </w:instrText>
            </w:r>
            <w:r>
              <w:rPr>
                <w:noProof/>
                <w:webHidden/>
              </w:rPr>
            </w:r>
            <w:r>
              <w:rPr>
                <w:noProof/>
                <w:webHidden/>
              </w:rPr>
              <w:fldChar w:fldCharType="separate"/>
            </w:r>
            <w:r w:rsidR="00202A26">
              <w:rPr>
                <w:noProof/>
                <w:webHidden/>
              </w:rPr>
              <w:t>7</w:t>
            </w:r>
            <w:r>
              <w:rPr>
                <w:noProof/>
                <w:webHidden/>
              </w:rPr>
              <w:fldChar w:fldCharType="end"/>
            </w:r>
          </w:hyperlink>
        </w:p>
        <w:p w14:paraId="00AF1AD1" w14:textId="4FB4476D" w:rsidR="0027541D" w:rsidRDefault="0027541D">
          <w:pPr>
            <w:pStyle w:val="TOC2"/>
            <w:tabs>
              <w:tab w:val="left" w:pos="880"/>
              <w:tab w:val="right" w:leader="dot" w:pos="9350"/>
            </w:tabs>
            <w:rPr>
              <w:noProof/>
              <w:lang w:eastAsia="en-GB"/>
            </w:rPr>
          </w:pPr>
          <w:hyperlink w:anchor="_Toc381599" w:history="1">
            <w:r w:rsidRPr="003E2AEE">
              <w:rPr>
                <w:rStyle w:val="Hyperlink"/>
                <w:noProof/>
              </w:rPr>
              <w:t>3.2</w:t>
            </w:r>
            <w:r>
              <w:rPr>
                <w:noProof/>
                <w:lang w:eastAsia="en-GB"/>
              </w:rPr>
              <w:tab/>
            </w:r>
            <w:r w:rsidRPr="003E2AEE">
              <w:rPr>
                <w:rStyle w:val="Hyperlink"/>
                <w:noProof/>
              </w:rPr>
              <w:t>Security Concerns</w:t>
            </w:r>
            <w:r>
              <w:rPr>
                <w:noProof/>
                <w:webHidden/>
              </w:rPr>
              <w:tab/>
            </w:r>
            <w:r>
              <w:rPr>
                <w:noProof/>
                <w:webHidden/>
              </w:rPr>
              <w:fldChar w:fldCharType="begin"/>
            </w:r>
            <w:r>
              <w:rPr>
                <w:noProof/>
                <w:webHidden/>
              </w:rPr>
              <w:instrText xml:space="preserve"> PAGEREF _Toc381599 \h </w:instrText>
            </w:r>
            <w:r>
              <w:rPr>
                <w:noProof/>
                <w:webHidden/>
              </w:rPr>
            </w:r>
            <w:r>
              <w:rPr>
                <w:noProof/>
                <w:webHidden/>
              </w:rPr>
              <w:fldChar w:fldCharType="separate"/>
            </w:r>
            <w:r w:rsidR="00202A26">
              <w:rPr>
                <w:noProof/>
                <w:webHidden/>
              </w:rPr>
              <w:t>9</w:t>
            </w:r>
            <w:r>
              <w:rPr>
                <w:noProof/>
                <w:webHidden/>
              </w:rPr>
              <w:fldChar w:fldCharType="end"/>
            </w:r>
          </w:hyperlink>
        </w:p>
        <w:p w14:paraId="58A47F7E" w14:textId="72CA6846" w:rsidR="0027541D" w:rsidRDefault="0027541D">
          <w:pPr>
            <w:pStyle w:val="TOC2"/>
            <w:tabs>
              <w:tab w:val="left" w:pos="880"/>
              <w:tab w:val="right" w:leader="dot" w:pos="9350"/>
            </w:tabs>
            <w:rPr>
              <w:noProof/>
              <w:lang w:eastAsia="en-GB"/>
            </w:rPr>
          </w:pPr>
          <w:hyperlink w:anchor="_Toc381600" w:history="1">
            <w:r w:rsidRPr="003E2AEE">
              <w:rPr>
                <w:rStyle w:val="Hyperlink"/>
                <w:noProof/>
              </w:rPr>
              <w:t>3.3</w:t>
            </w:r>
            <w:r>
              <w:rPr>
                <w:noProof/>
                <w:lang w:eastAsia="en-GB"/>
              </w:rPr>
              <w:tab/>
            </w:r>
            <w:r w:rsidRPr="003E2AEE">
              <w:rPr>
                <w:rStyle w:val="Hyperlink"/>
                <w:noProof/>
              </w:rPr>
              <w:t>Example – COM Application uses COM Driver on Local Network</w:t>
            </w:r>
            <w:r>
              <w:rPr>
                <w:noProof/>
                <w:webHidden/>
              </w:rPr>
              <w:tab/>
            </w:r>
            <w:r>
              <w:rPr>
                <w:noProof/>
                <w:webHidden/>
              </w:rPr>
              <w:fldChar w:fldCharType="begin"/>
            </w:r>
            <w:r>
              <w:rPr>
                <w:noProof/>
                <w:webHidden/>
              </w:rPr>
              <w:instrText xml:space="preserve"> PAGEREF _Toc381600 \h </w:instrText>
            </w:r>
            <w:r>
              <w:rPr>
                <w:noProof/>
                <w:webHidden/>
              </w:rPr>
            </w:r>
            <w:r>
              <w:rPr>
                <w:noProof/>
                <w:webHidden/>
              </w:rPr>
              <w:fldChar w:fldCharType="separate"/>
            </w:r>
            <w:r w:rsidR="00202A26">
              <w:rPr>
                <w:noProof/>
                <w:webHidden/>
              </w:rPr>
              <w:t>10</w:t>
            </w:r>
            <w:r>
              <w:rPr>
                <w:noProof/>
                <w:webHidden/>
              </w:rPr>
              <w:fldChar w:fldCharType="end"/>
            </w:r>
          </w:hyperlink>
        </w:p>
        <w:p w14:paraId="39BBEE20" w14:textId="1709085D" w:rsidR="0027541D" w:rsidRDefault="0027541D">
          <w:pPr>
            <w:pStyle w:val="TOC2"/>
            <w:tabs>
              <w:tab w:val="left" w:pos="880"/>
              <w:tab w:val="right" w:leader="dot" w:pos="9350"/>
            </w:tabs>
            <w:rPr>
              <w:noProof/>
              <w:lang w:eastAsia="en-GB"/>
            </w:rPr>
          </w:pPr>
          <w:hyperlink w:anchor="_Toc381601" w:history="1">
            <w:r w:rsidRPr="003E2AEE">
              <w:rPr>
                <w:rStyle w:val="Hyperlink"/>
                <w:noProof/>
              </w:rPr>
              <w:t>3.4</w:t>
            </w:r>
            <w:r>
              <w:rPr>
                <w:noProof/>
                <w:lang w:eastAsia="en-GB"/>
              </w:rPr>
              <w:tab/>
            </w:r>
            <w:r w:rsidRPr="003E2AEE">
              <w:rPr>
                <w:rStyle w:val="Hyperlink"/>
                <w:noProof/>
              </w:rPr>
              <w:t>Example - COM Application uses Alpaca Device on Local Network</w:t>
            </w:r>
            <w:r>
              <w:rPr>
                <w:noProof/>
                <w:webHidden/>
              </w:rPr>
              <w:tab/>
            </w:r>
            <w:r>
              <w:rPr>
                <w:noProof/>
                <w:webHidden/>
              </w:rPr>
              <w:fldChar w:fldCharType="begin"/>
            </w:r>
            <w:r>
              <w:rPr>
                <w:noProof/>
                <w:webHidden/>
              </w:rPr>
              <w:instrText xml:space="preserve"> PAGEREF _Toc381601 \h </w:instrText>
            </w:r>
            <w:r>
              <w:rPr>
                <w:noProof/>
                <w:webHidden/>
              </w:rPr>
            </w:r>
            <w:r>
              <w:rPr>
                <w:noProof/>
                <w:webHidden/>
              </w:rPr>
              <w:fldChar w:fldCharType="separate"/>
            </w:r>
            <w:r w:rsidR="00202A26">
              <w:rPr>
                <w:noProof/>
                <w:webHidden/>
              </w:rPr>
              <w:t>11</w:t>
            </w:r>
            <w:r>
              <w:rPr>
                <w:noProof/>
                <w:webHidden/>
              </w:rPr>
              <w:fldChar w:fldCharType="end"/>
            </w:r>
          </w:hyperlink>
        </w:p>
        <w:p w14:paraId="79AB0F66" w14:textId="2114F997" w:rsidR="0027541D" w:rsidRDefault="0027541D">
          <w:pPr>
            <w:pStyle w:val="TOC2"/>
            <w:tabs>
              <w:tab w:val="left" w:pos="880"/>
              <w:tab w:val="right" w:leader="dot" w:pos="9350"/>
            </w:tabs>
            <w:rPr>
              <w:noProof/>
              <w:lang w:eastAsia="en-GB"/>
            </w:rPr>
          </w:pPr>
          <w:hyperlink w:anchor="_Toc381602" w:history="1">
            <w:r w:rsidRPr="003E2AEE">
              <w:rPr>
                <w:rStyle w:val="Hyperlink"/>
                <w:noProof/>
              </w:rPr>
              <w:t>3.5</w:t>
            </w:r>
            <w:r>
              <w:rPr>
                <w:noProof/>
                <w:lang w:eastAsia="en-GB"/>
              </w:rPr>
              <w:tab/>
            </w:r>
            <w:r w:rsidRPr="003E2AEE">
              <w:rPr>
                <w:rStyle w:val="Hyperlink"/>
                <w:noProof/>
              </w:rPr>
              <w:t>Example – COM Application uses COM Driver on Remote PC</w:t>
            </w:r>
            <w:r>
              <w:rPr>
                <w:noProof/>
                <w:webHidden/>
              </w:rPr>
              <w:tab/>
            </w:r>
            <w:r>
              <w:rPr>
                <w:noProof/>
                <w:webHidden/>
              </w:rPr>
              <w:fldChar w:fldCharType="begin"/>
            </w:r>
            <w:r>
              <w:rPr>
                <w:noProof/>
                <w:webHidden/>
              </w:rPr>
              <w:instrText xml:space="preserve"> PAGEREF _Toc381602 \h </w:instrText>
            </w:r>
            <w:r>
              <w:rPr>
                <w:noProof/>
                <w:webHidden/>
              </w:rPr>
            </w:r>
            <w:r>
              <w:rPr>
                <w:noProof/>
                <w:webHidden/>
              </w:rPr>
              <w:fldChar w:fldCharType="separate"/>
            </w:r>
            <w:r w:rsidR="00202A26">
              <w:rPr>
                <w:noProof/>
                <w:webHidden/>
              </w:rPr>
              <w:t>12</w:t>
            </w:r>
            <w:r>
              <w:rPr>
                <w:noProof/>
                <w:webHidden/>
              </w:rPr>
              <w:fldChar w:fldCharType="end"/>
            </w:r>
          </w:hyperlink>
        </w:p>
        <w:p w14:paraId="327AAABA" w14:textId="7656BE23" w:rsidR="0027541D" w:rsidRDefault="0027541D">
          <w:pPr>
            <w:pStyle w:val="TOC2"/>
            <w:tabs>
              <w:tab w:val="left" w:pos="880"/>
              <w:tab w:val="right" w:leader="dot" w:pos="9350"/>
            </w:tabs>
            <w:rPr>
              <w:noProof/>
              <w:lang w:eastAsia="en-GB"/>
            </w:rPr>
          </w:pPr>
          <w:hyperlink w:anchor="_Toc381603" w:history="1">
            <w:r w:rsidRPr="003E2AEE">
              <w:rPr>
                <w:rStyle w:val="Hyperlink"/>
                <w:noProof/>
              </w:rPr>
              <w:t>3.6</w:t>
            </w:r>
            <w:r>
              <w:rPr>
                <w:noProof/>
                <w:lang w:eastAsia="en-GB"/>
              </w:rPr>
              <w:tab/>
            </w:r>
            <w:r w:rsidRPr="003E2AEE">
              <w:rPr>
                <w:rStyle w:val="Hyperlink"/>
                <w:noProof/>
              </w:rPr>
              <w:t>Example – COM Application uses Remote Alpaca Device</w:t>
            </w:r>
            <w:r>
              <w:rPr>
                <w:noProof/>
                <w:webHidden/>
              </w:rPr>
              <w:tab/>
            </w:r>
            <w:r>
              <w:rPr>
                <w:noProof/>
                <w:webHidden/>
              </w:rPr>
              <w:fldChar w:fldCharType="begin"/>
            </w:r>
            <w:r>
              <w:rPr>
                <w:noProof/>
                <w:webHidden/>
              </w:rPr>
              <w:instrText xml:space="preserve"> PAGEREF _Toc381603 \h </w:instrText>
            </w:r>
            <w:r>
              <w:rPr>
                <w:noProof/>
                <w:webHidden/>
              </w:rPr>
            </w:r>
            <w:r>
              <w:rPr>
                <w:noProof/>
                <w:webHidden/>
              </w:rPr>
              <w:fldChar w:fldCharType="separate"/>
            </w:r>
            <w:r w:rsidR="00202A26">
              <w:rPr>
                <w:noProof/>
                <w:webHidden/>
              </w:rPr>
              <w:t>13</w:t>
            </w:r>
            <w:r>
              <w:rPr>
                <w:noProof/>
                <w:webHidden/>
              </w:rPr>
              <w:fldChar w:fldCharType="end"/>
            </w:r>
          </w:hyperlink>
        </w:p>
        <w:p w14:paraId="26F45FFD" w14:textId="5A3AF627" w:rsidR="0027541D" w:rsidRDefault="0027541D">
          <w:pPr>
            <w:pStyle w:val="TOC2"/>
            <w:tabs>
              <w:tab w:val="left" w:pos="880"/>
              <w:tab w:val="right" w:leader="dot" w:pos="9350"/>
            </w:tabs>
            <w:rPr>
              <w:noProof/>
              <w:lang w:eastAsia="en-GB"/>
            </w:rPr>
          </w:pPr>
          <w:hyperlink w:anchor="_Toc381604" w:history="1">
            <w:r w:rsidRPr="003E2AEE">
              <w:rPr>
                <w:rStyle w:val="Hyperlink"/>
                <w:noProof/>
              </w:rPr>
              <w:t>3.7</w:t>
            </w:r>
            <w:r>
              <w:rPr>
                <w:noProof/>
                <w:lang w:eastAsia="en-GB"/>
              </w:rPr>
              <w:tab/>
            </w:r>
            <w:r w:rsidRPr="003E2AEE">
              <w:rPr>
                <w:rStyle w:val="Hyperlink"/>
                <w:noProof/>
              </w:rPr>
              <w:t>Example - Non-Windows Client uses Remote COM Driver</w:t>
            </w:r>
            <w:r>
              <w:rPr>
                <w:noProof/>
                <w:webHidden/>
              </w:rPr>
              <w:tab/>
            </w:r>
            <w:r>
              <w:rPr>
                <w:noProof/>
                <w:webHidden/>
              </w:rPr>
              <w:fldChar w:fldCharType="begin"/>
            </w:r>
            <w:r>
              <w:rPr>
                <w:noProof/>
                <w:webHidden/>
              </w:rPr>
              <w:instrText xml:space="preserve"> PAGEREF _Toc381604 \h </w:instrText>
            </w:r>
            <w:r>
              <w:rPr>
                <w:noProof/>
                <w:webHidden/>
              </w:rPr>
            </w:r>
            <w:r>
              <w:rPr>
                <w:noProof/>
                <w:webHidden/>
              </w:rPr>
              <w:fldChar w:fldCharType="separate"/>
            </w:r>
            <w:r w:rsidR="00202A26">
              <w:rPr>
                <w:noProof/>
                <w:webHidden/>
              </w:rPr>
              <w:t>14</w:t>
            </w:r>
            <w:r>
              <w:rPr>
                <w:noProof/>
                <w:webHidden/>
              </w:rPr>
              <w:fldChar w:fldCharType="end"/>
            </w:r>
          </w:hyperlink>
        </w:p>
        <w:p w14:paraId="08132C27" w14:textId="21AB68B6" w:rsidR="0027541D" w:rsidRDefault="0027541D">
          <w:pPr>
            <w:pStyle w:val="TOC1"/>
            <w:tabs>
              <w:tab w:val="left" w:pos="442"/>
              <w:tab w:val="right" w:leader="dot" w:pos="9350"/>
            </w:tabs>
            <w:rPr>
              <w:noProof/>
              <w:lang w:eastAsia="en-GB"/>
            </w:rPr>
          </w:pPr>
          <w:hyperlink w:anchor="_Toc381605" w:history="1">
            <w:r w:rsidRPr="003E2AEE">
              <w:rPr>
                <w:rStyle w:val="Hyperlink"/>
                <w:noProof/>
              </w:rPr>
              <w:t>4.</w:t>
            </w:r>
            <w:r>
              <w:rPr>
                <w:noProof/>
                <w:lang w:eastAsia="en-GB"/>
              </w:rPr>
              <w:tab/>
            </w:r>
            <w:r w:rsidRPr="003E2AEE">
              <w:rPr>
                <w:rStyle w:val="Hyperlink"/>
                <w:noProof/>
              </w:rPr>
              <w:t>Appendix – COM Server Types</w:t>
            </w:r>
            <w:r>
              <w:rPr>
                <w:noProof/>
                <w:webHidden/>
              </w:rPr>
              <w:tab/>
            </w:r>
            <w:r>
              <w:rPr>
                <w:noProof/>
                <w:webHidden/>
              </w:rPr>
              <w:fldChar w:fldCharType="begin"/>
            </w:r>
            <w:r>
              <w:rPr>
                <w:noProof/>
                <w:webHidden/>
              </w:rPr>
              <w:instrText xml:space="preserve"> PAGEREF _Toc381605 \h </w:instrText>
            </w:r>
            <w:r>
              <w:rPr>
                <w:noProof/>
                <w:webHidden/>
              </w:rPr>
            </w:r>
            <w:r>
              <w:rPr>
                <w:noProof/>
                <w:webHidden/>
              </w:rPr>
              <w:fldChar w:fldCharType="separate"/>
            </w:r>
            <w:r w:rsidR="00202A26">
              <w:rPr>
                <w:noProof/>
                <w:webHidden/>
              </w:rPr>
              <w:t>15</w:t>
            </w:r>
            <w:r>
              <w:rPr>
                <w:noProof/>
                <w:webHidden/>
              </w:rPr>
              <w:fldChar w:fldCharType="end"/>
            </w:r>
          </w:hyperlink>
        </w:p>
        <w:p w14:paraId="22C20336" w14:textId="2630486B" w:rsidR="008D29C8" w:rsidRDefault="005E4EC6">
          <w:pPr>
            <w:rPr>
              <w:b/>
              <w:bCs/>
              <w:noProof/>
            </w:rPr>
          </w:pPr>
          <w:r>
            <w:rPr>
              <w:b/>
              <w:bCs/>
              <w:noProof/>
            </w:rPr>
            <w:fldChar w:fldCharType="end"/>
          </w:r>
        </w:p>
        <w:p w14:paraId="2D01E916" w14:textId="69A03AFC" w:rsidR="008D29C8" w:rsidRPr="00DA4CFD" w:rsidRDefault="008D29C8">
          <w:pPr>
            <w:rPr>
              <w:b/>
              <w:bCs/>
              <w:noProof/>
              <w:sz w:val="40"/>
              <w:szCs w:val="40"/>
            </w:rPr>
          </w:pPr>
          <w:r w:rsidRPr="00DA4CFD">
            <w:rPr>
              <w:b/>
              <w:sz w:val="40"/>
              <w:szCs w:val="40"/>
            </w:rPr>
            <w:t>Figures</w:t>
          </w:r>
        </w:p>
        <w:p w14:paraId="061740D0" w14:textId="04043E15" w:rsidR="0027541D" w:rsidRDefault="008D29C8">
          <w:pPr>
            <w:pStyle w:val="TableofFigures"/>
            <w:tabs>
              <w:tab w:val="right" w:leader="dot" w:pos="9350"/>
            </w:tabs>
            <w:rPr>
              <w:noProof/>
              <w:lang w:eastAsia="en-GB"/>
            </w:rPr>
          </w:pPr>
          <w:r>
            <w:fldChar w:fldCharType="begin"/>
          </w:r>
          <w:r>
            <w:instrText xml:space="preserve"> TOC \h \z \c "Figure" </w:instrText>
          </w:r>
          <w:r>
            <w:fldChar w:fldCharType="separate"/>
          </w:r>
          <w:hyperlink w:anchor="_Toc381608" w:history="1">
            <w:r w:rsidR="0027541D" w:rsidRPr="006401E6">
              <w:rPr>
                <w:rStyle w:val="Hyperlink"/>
                <w:noProof/>
              </w:rPr>
              <w:t>Figure 1 - Original ASCOM Configuration</w:t>
            </w:r>
            <w:r w:rsidR="0027541D">
              <w:rPr>
                <w:noProof/>
                <w:webHidden/>
              </w:rPr>
              <w:tab/>
            </w:r>
            <w:r w:rsidR="0027541D">
              <w:rPr>
                <w:noProof/>
                <w:webHidden/>
              </w:rPr>
              <w:fldChar w:fldCharType="begin"/>
            </w:r>
            <w:r w:rsidR="0027541D">
              <w:rPr>
                <w:noProof/>
                <w:webHidden/>
              </w:rPr>
              <w:instrText xml:space="preserve"> PAGEREF _Toc381608 \h </w:instrText>
            </w:r>
            <w:r w:rsidR="0027541D">
              <w:rPr>
                <w:noProof/>
                <w:webHidden/>
              </w:rPr>
            </w:r>
            <w:r w:rsidR="0027541D">
              <w:rPr>
                <w:noProof/>
                <w:webHidden/>
              </w:rPr>
              <w:fldChar w:fldCharType="separate"/>
            </w:r>
            <w:r w:rsidR="00202A26">
              <w:rPr>
                <w:noProof/>
                <w:webHidden/>
              </w:rPr>
              <w:t>3</w:t>
            </w:r>
            <w:r w:rsidR="0027541D">
              <w:rPr>
                <w:noProof/>
                <w:webHidden/>
              </w:rPr>
              <w:fldChar w:fldCharType="end"/>
            </w:r>
          </w:hyperlink>
        </w:p>
        <w:p w14:paraId="451E2E79" w14:textId="539F51F0" w:rsidR="0027541D" w:rsidRDefault="0027541D">
          <w:pPr>
            <w:pStyle w:val="TableofFigures"/>
            <w:tabs>
              <w:tab w:val="right" w:leader="dot" w:pos="9350"/>
            </w:tabs>
            <w:rPr>
              <w:noProof/>
              <w:lang w:eastAsia="en-GB"/>
            </w:rPr>
          </w:pPr>
          <w:hyperlink w:anchor="_Toc381609" w:history="1">
            <w:r w:rsidRPr="006401E6">
              <w:rPr>
                <w:rStyle w:val="Hyperlink"/>
                <w:noProof/>
              </w:rPr>
              <w:t>Figure 2 – Heterogenous configurations possible through ASCOM Alpaca</w:t>
            </w:r>
            <w:r>
              <w:rPr>
                <w:noProof/>
                <w:webHidden/>
              </w:rPr>
              <w:tab/>
            </w:r>
            <w:r>
              <w:rPr>
                <w:noProof/>
                <w:webHidden/>
              </w:rPr>
              <w:fldChar w:fldCharType="begin"/>
            </w:r>
            <w:r>
              <w:rPr>
                <w:noProof/>
                <w:webHidden/>
              </w:rPr>
              <w:instrText xml:space="preserve"> PAGEREF _Toc381609 \h </w:instrText>
            </w:r>
            <w:r>
              <w:rPr>
                <w:noProof/>
                <w:webHidden/>
              </w:rPr>
            </w:r>
            <w:r>
              <w:rPr>
                <w:noProof/>
                <w:webHidden/>
              </w:rPr>
              <w:fldChar w:fldCharType="separate"/>
            </w:r>
            <w:r w:rsidR="00202A26">
              <w:rPr>
                <w:noProof/>
                <w:webHidden/>
              </w:rPr>
              <w:t>3</w:t>
            </w:r>
            <w:r>
              <w:rPr>
                <w:noProof/>
                <w:webHidden/>
              </w:rPr>
              <w:fldChar w:fldCharType="end"/>
            </w:r>
          </w:hyperlink>
        </w:p>
        <w:p w14:paraId="31E9B9AA" w14:textId="7384E3C0" w:rsidR="0027541D" w:rsidRDefault="0027541D">
          <w:pPr>
            <w:pStyle w:val="TableofFigures"/>
            <w:tabs>
              <w:tab w:val="right" w:leader="dot" w:pos="9350"/>
            </w:tabs>
            <w:rPr>
              <w:noProof/>
              <w:lang w:eastAsia="en-GB"/>
            </w:rPr>
          </w:pPr>
          <w:hyperlink w:anchor="_Toc381610" w:history="1">
            <w:r w:rsidRPr="006401E6">
              <w:rPr>
                <w:rStyle w:val="Hyperlink"/>
                <w:noProof/>
              </w:rPr>
              <w:t>Figure 3 – Filter wheel API Swagger Documentation - Top level</w:t>
            </w:r>
            <w:r>
              <w:rPr>
                <w:noProof/>
                <w:webHidden/>
              </w:rPr>
              <w:tab/>
            </w:r>
            <w:r>
              <w:rPr>
                <w:noProof/>
                <w:webHidden/>
              </w:rPr>
              <w:fldChar w:fldCharType="begin"/>
            </w:r>
            <w:r>
              <w:rPr>
                <w:noProof/>
                <w:webHidden/>
              </w:rPr>
              <w:instrText xml:space="preserve"> PAGEREF _Toc381610 \h </w:instrText>
            </w:r>
            <w:r>
              <w:rPr>
                <w:noProof/>
                <w:webHidden/>
              </w:rPr>
            </w:r>
            <w:r>
              <w:rPr>
                <w:noProof/>
                <w:webHidden/>
              </w:rPr>
              <w:fldChar w:fldCharType="separate"/>
            </w:r>
            <w:r w:rsidR="00202A26">
              <w:rPr>
                <w:noProof/>
                <w:webHidden/>
              </w:rPr>
              <w:t>5</w:t>
            </w:r>
            <w:r>
              <w:rPr>
                <w:noProof/>
                <w:webHidden/>
              </w:rPr>
              <w:fldChar w:fldCharType="end"/>
            </w:r>
          </w:hyperlink>
        </w:p>
        <w:p w14:paraId="6E848333" w14:textId="58AE8CA1" w:rsidR="0027541D" w:rsidRDefault="0027541D">
          <w:pPr>
            <w:pStyle w:val="TableofFigures"/>
            <w:tabs>
              <w:tab w:val="right" w:leader="dot" w:pos="9350"/>
            </w:tabs>
            <w:rPr>
              <w:noProof/>
              <w:lang w:eastAsia="en-GB"/>
            </w:rPr>
          </w:pPr>
          <w:hyperlink w:anchor="_Toc381611" w:history="1">
            <w:r w:rsidRPr="006401E6">
              <w:rPr>
                <w:rStyle w:val="Hyperlink"/>
                <w:noProof/>
              </w:rPr>
              <w:t>Figure 4 – Filter wheel  API Swagger Documentation – FilterWheel.Position detail</w:t>
            </w:r>
            <w:r>
              <w:rPr>
                <w:noProof/>
                <w:webHidden/>
              </w:rPr>
              <w:tab/>
            </w:r>
            <w:r>
              <w:rPr>
                <w:noProof/>
                <w:webHidden/>
              </w:rPr>
              <w:fldChar w:fldCharType="begin"/>
            </w:r>
            <w:r>
              <w:rPr>
                <w:noProof/>
                <w:webHidden/>
              </w:rPr>
              <w:instrText xml:space="preserve"> PAGEREF _Toc381611 \h </w:instrText>
            </w:r>
            <w:r>
              <w:rPr>
                <w:noProof/>
                <w:webHidden/>
              </w:rPr>
            </w:r>
            <w:r>
              <w:rPr>
                <w:noProof/>
                <w:webHidden/>
              </w:rPr>
              <w:fldChar w:fldCharType="separate"/>
            </w:r>
            <w:r w:rsidR="00202A26">
              <w:rPr>
                <w:noProof/>
                <w:webHidden/>
              </w:rPr>
              <w:t>6</w:t>
            </w:r>
            <w:r>
              <w:rPr>
                <w:noProof/>
                <w:webHidden/>
              </w:rPr>
              <w:fldChar w:fldCharType="end"/>
            </w:r>
          </w:hyperlink>
        </w:p>
        <w:p w14:paraId="6CAA3090" w14:textId="6A731F00" w:rsidR="0027541D" w:rsidRDefault="0027541D">
          <w:pPr>
            <w:pStyle w:val="TableofFigures"/>
            <w:tabs>
              <w:tab w:val="right" w:leader="dot" w:pos="9350"/>
            </w:tabs>
            <w:rPr>
              <w:noProof/>
              <w:lang w:eastAsia="en-GB"/>
            </w:rPr>
          </w:pPr>
          <w:hyperlink w:anchor="_Toc381612" w:history="1">
            <w:r w:rsidRPr="006401E6">
              <w:rPr>
                <w:rStyle w:val="Hyperlink"/>
                <w:noProof/>
              </w:rPr>
              <w:t>Figure 5 - COM Client accessing a remote COM or non-COM driver</w:t>
            </w:r>
            <w:r>
              <w:rPr>
                <w:noProof/>
                <w:webHidden/>
              </w:rPr>
              <w:tab/>
            </w:r>
            <w:r>
              <w:rPr>
                <w:noProof/>
                <w:webHidden/>
              </w:rPr>
              <w:fldChar w:fldCharType="begin"/>
            </w:r>
            <w:r>
              <w:rPr>
                <w:noProof/>
                <w:webHidden/>
              </w:rPr>
              <w:instrText xml:space="preserve"> PAGEREF _Toc381612 \h </w:instrText>
            </w:r>
            <w:r>
              <w:rPr>
                <w:noProof/>
                <w:webHidden/>
              </w:rPr>
            </w:r>
            <w:r>
              <w:rPr>
                <w:noProof/>
                <w:webHidden/>
              </w:rPr>
              <w:fldChar w:fldCharType="separate"/>
            </w:r>
            <w:r w:rsidR="00202A26">
              <w:rPr>
                <w:noProof/>
                <w:webHidden/>
              </w:rPr>
              <w:t>7</w:t>
            </w:r>
            <w:r>
              <w:rPr>
                <w:noProof/>
                <w:webHidden/>
              </w:rPr>
              <w:fldChar w:fldCharType="end"/>
            </w:r>
          </w:hyperlink>
        </w:p>
        <w:p w14:paraId="5815FA06" w14:textId="0CDAF8AF" w:rsidR="0027541D" w:rsidRDefault="0027541D">
          <w:pPr>
            <w:pStyle w:val="TableofFigures"/>
            <w:tabs>
              <w:tab w:val="right" w:leader="dot" w:pos="9350"/>
            </w:tabs>
            <w:rPr>
              <w:noProof/>
              <w:lang w:eastAsia="en-GB"/>
            </w:rPr>
          </w:pPr>
          <w:hyperlink w:anchor="_Toc381613" w:history="1">
            <w:r w:rsidRPr="006401E6">
              <w:rPr>
                <w:rStyle w:val="Hyperlink"/>
                <w:noProof/>
              </w:rPr>
              <w:t>Figure 6 - Non-Windows applications accessing a remote COM based driver</w:t>
            </w:r>
            <w:r>
              <w:rPr>
                <w:noProof/>
                <w:webHidden/>
              </w:rPr>
              <w:tab/>
            </w:r>
            <w:r>
              <w:rPr>
                <w:noProof/>
                <w:webHidden/>
              </w:rPr>
              <w:fldChar w:fldCharType="begin"/>
            </w:r>
            <w:r>
              <w:rPr>
                <w:noProof/>
                <w:webHidden/>
              </w:rPr>
              <w:instrText xml:space="preserve"> PAGEREF _Toc381613 \h </w:instrText>
            </w:r>
            <w:r>
              <w:rPr>
                <w:noProof/>
                <w:webHidden/>
              </w:rPr>
            </w:r>
            <w:r>
              <w:rPr>
                <w:noProof/>
                <w:webHidden/>
              </w:rPr>
              <w:fldChar w:fldCharType="separate"/>
            </w:r>
            <w:r w:rsidR="00202A26">
              <w:rPr>
                <w:noProof/>
                <w:webHidden/>
              </w:rPr>
              <w:t>8</w:t>
            </w:r>
            <w:r>
              <w:rPr>
                <w:noProof/>
                <w:webHidden/>
              </w:rPr>
              <w:fldChar w:fldCharType="end"/>
            </w:r>
          </w:hyperlink>
        </w:p>
        <w:p w14:paraId="5E259FCE" w14:textId="075A416D" w:rsidR="0027541D" w:rsidRDefault="0027541D">
          <w:pPr>
            <w:pStyle w:val="TableofFigures"/>
            <w:tabs>
              <w:tab w:val="right" w:leader="dot" w:pos="9350"/>
            </w:tabs>
            <w:rPr>
              <w:noProof/>
              <w:lang w:eastAsia="en-GB"/>
            </w:rPr>
          </w:pPr>
          <w:hyperlink w:anchor="_Toc381614" w:history="1">
            <w:r w:rsidRPr="006401E6">
              <w:rPr>
                <w:rStyle w:val="Hyperlink"/>
                <w:noProof/>
              </w:rPr>
              <w:t>Figure 7 – ASCOM Remote facilitates a COM client to use a driver running on a remote PC</w:t>
            </w:r>
            <w:r>
              <w:rPr>
                <w:noProof/>
                <w:webHidden/>
              </w:rPr>
              <w:tab/>
            </w:r>
            <w:r>
              <w:rPr>
                <w:noProof/>
                <w:webHidden/>
              </w:rPr>
              <w:fldChar w:fldCharType="begin"/>
            </w:r>
            <w:r>
              <w:rPr>
                <w:noProof/>
                <w:webHidden/>
              </w:rPr>
              <w:instrText xml:space="preserve"> PAGEREF _Toc381614 \h </w:instrText>
            </w:r>
            <w:r>
              <w:rPr>
                <w:noProof/>
                <w:webHidden/>
              </w:rPr>
            </w:r>
            <w:r>
              <w:rPr>
                <w:noProof/>
                <w:webHidden/>
              </w:rPr>
              <w:fldChar w:fldCharType="separate"/>
            </w:r>
            <w:r w:rsidR="00202A26">
              <w:rPr>
                <w:noProof/>
                <w:webHidden/>
              </w:rPr>
              <w:t>9</w:t>
            </w:r>
            <w:r>
              <w:rPr>
                <w:noProof/>
                <w:webHidden/>
              </w:rPr>
              <w:fldChar w:fldCharType="end"/>
            </w:r>
          </w:hyperlink>
        </w:p>
        <w:p w14:paraId="647083B1" w14:textId="2AAC5A00" w:rsidR="0027541D" w:rsidRDefault="0027541D">
          <w:pPr>
            <w:pStyle w:val="TableofFigures"/>
            <w:tabs>
              <w:tab w:val="right" w:leader="dot" w:pos="9350"/>
            </w:tabs>
            <w:rPr>
              <w:noProof/>
              <w:lang w:eastAsia="en-GB"/>
            </w:rPr>
          </w:pPr>
          <w:hyperlink w:anchor="_Toc381615" w:history="1">
            <w:r w:rsidRPr="006401E6">
              <w:rPr>
                <w:rStyle w:val="Hyperlink"/>
                <w:noProof/>
              </w:rPr>
              <w:t>Figure 8 - COM application using a COM driver on the local network</w:t>
            </w:r>
            <w:r>
              <w:rPr>
                <w:noProof/>
                <w:webHidden/>
              </w:rPr>
              <w:tab/>
            </w:r>
            <w:r>
              <w:rPr>
                <w:noProof/>
                <w:webHidden/>
              </w:rPr>
              <w:fldChar w:fldCharType="begin"/>
            </w:r>
            <w:r>
              <w:rPr>
                <w:noProof/>
                <w:webHidden/>
              </w:rPr>
              <w:instrText xml:space="preserve"> PAGEREF _Toc381615 \h </w:instrText>
            </w:r>
            <w:r>
              <w:rPr>
                <w:noProof/>
                <w:webHidden/>
              </w:rPr>
            </w:r>
            <w:r>
              <w:rPr>
                <w:noProof/>
                <w:webHidden/>
              </w:rPr>
              <w:fldChar w:fldCharType="separate"/>
            </w:r>
            <w:r w:rsidR="00202A26">
              <w:rPr>
                <w:noProof/>
                <w:webHidden/>
              </w:rPr>
              <w:t>10</w:t>
            </w:r>
            <w:r>
              <w:rPr>
                <w:noProof/>
                <w:webHidden/>
              </w:rPr>
              <w:fldChar w:fldCharType="end"/>
            </w:r>
          </w:hyperlink>
        </w:p>
        <w:p w14:paraId="4B78FFAE" w14:textId="380CDFBE" w:rsidR="0027541D" w:rsidRDefault="0027541D">
          <w:pPr>
            <w:pStyle w:val="TableofFigures"/>
            <w:tabs>
              <w:tab w:val="right" w:leader="dot" w:pos="9350"/>
            </w:tabs>
            <w:rPr>
              <w:noProof/>
              <w:lang w:eastAsia="en-GB"/>
            </w:rPr>
          </w:pPr>
          <w:hyperlink w:anchor="_Toc381616" w:history="1">
            <w:r w:rsidRPr="006401E6">
              <w:rPr>
                <w:rStyle w:val="Hyperlink"/>
                <w:noProof/>
              </w:rPr>
              <w:t>Figure 9 - COM application using an Alpaca device on the local network</w:t>
            </w:r>
            <w:r>
              <w:rPr>
                <w:noProof/>
                <w:webHidden/>
              </w:rPr>
              <w:tab/>
            </w:r>
            <w:r>
              <w:rPr>
                <w:noProof/>
                <w:webHidden/>
              </w:rPr>
              <w:fldChar w:fldCharType="begin"/>
            </w:r>
            <w:r>
              <w:rPr>
                <w:noProof/>
                <w:webHidden/>
              </w:rPr>
              <w:instrText xml:space="preserve"> PAGEREF _Toc381616 \h </w:instrText>
            </w:r>
            <w:r>
              <w:rPr>
                <w:noProof/>
                <w:webHidden/>
              </w:rPr>
            </w:r>
            <w:r>
              <w:rPr>
                <w:noProof/>
                <w:webHidden/>
              </w:rPr>
              <w:fldChar w:fldCharType="separate"/>
            </w:r>
            <w:r w:rsidR="00202A26">
              <w:rPr>
                <w:noProof/>
                <w:webHidden/>
              </w:rPr>
              <w:t>11</w:t>
            </w:r>
            <w:r>
              <w:rPr>
                <w:noProof/>
                <w:webHidden/>
              </w:rPr>
              <w:fldChar w:fldCharType="end"/>
            </w:r>
          </w:hyperlink>
        </w:p>
        <w:p w14:paraId="7BF5A301" w14:textId="7D0CC89F" w:rsidR="0027541D" w:rsidRDefault="0027541D">
          <w:pPr>
            <w:pStyle w:val="TableofFigures"/>
            <w:tabs>
              <w:tab w:val="right" w:leader="dot" w:pos="9350"/>
            </w:tabs>
            <w:rPr>
              <w:noProof/>
              <w:lang w:eastAsia="en-GB"/>
            </w:rPr>
          </w:pPr>
          <w:hyperlink w:anchor="_Toc381617" w:history="1">
            <w:r w:rsidRPr="006401E6">
              <w:rPr>
                <w:rStyle w:val="Hyperlink"/>
                <w:noProof/>
              </w:rPr>
              <w:t>Figure 10 - COM application using a COM driver on a remote PC over the Internet</w:t>
            </w:r>
            <w:r>
              <w:rPr>
                <w:noProof/>
                <w:webHidden/>
              </w:rPr>
              <w:tab/>
            </w:r>
            <w:r>
              <w:rPr>
                <w:noProof/>
                <w:webHidden/>
              </w:rPr>
              <w:fldChar w:fldCharType="begin"/>
            </w:r>
            <w:r>
              <w:rPr>
                <w:noProof/>
                <w:webHidden/>
              </w:rPr>
              <w:instrText xml:space="preserve"> PAGEREF _Toc381617 \h </w:instrText>
            </w:r>
            <w:r>
              <w:rPr>
                <w:noProof/>
                <w:webHidden/>
              </w:rPr>
            </w:r>
            <w:r>
              <w:rPr>
                <w:noProof/>
                <w:webHidden/>
              </w:rPr>
              <w:fldChar w:fldCharType="separate"/>
            </w:r>
            <w:r w:rsidR="00202A26">
              <w:rPr>
                <w:noProof/>
                <w:webHidden/>
              </w:rPr>
              <w:t>12</w:t>
            </w:r>
            <w:r>
              <w:rPr>
                <w:noProof/>
                <w:webHidden/>
              </w:rPr>
              <w:fldChar w:fldCharType="end"/>
            </w:r>
          </w:hyperlink>
        </w:p>
        <w:p w14:paraId="197B53AE" w14:textId="438D3BF6" w:rsidR="0027541D" w:rsidRDefault="0027541D">
          <w:pPr>
            <w:pStyle w:val="TableofFigures"/>
            <w:tabs>
              <w:tab w:val="right" w:leader="dot" w:pos="9350"/>
            </w:tabs>
            <w:rPr>
              <w:noProof/>
              <w:lang w:eastAsia="en-GB"/>
            </w:rPr>
          </w:pPr>
          <w:hyperlink w:anchor="_Toc381618" w:history="1">
            <w:r w:rsidRPr="006401E6">
              <w:rPr>
                <w:rStyle w:val="Hyperlink"/>
                <w:noProof/>
              </w:rPr>
              <w:t>Figure 11 - A COM application using a remote non-Windows driver over the Internet</w:t>
            </w:r>
            <w:r>
              <w:rPr>
                <w:noProof/>
                <w:webHidden/>
              </w:rPr>
              <w:tab/>
            </w:r>
            <w:r>
              <w:rPr>
                <w:noProof/>
                <w:webHidden/>
              </w:rPr>
              <w:fldChar w:fldCharType="begin"/>
            </w:r>
            <w:r>
              <w:rPr>
                <w:noProof/>
                <w:webHidden/>
              </w:rPr>
              <w:instrText xml:space="preserve"> PAGEREF _Toc381618 \h </w:instrText>
            </w:r>
            <w:r>
              <w:rPr>
                <w:noProof/>
                <w:webHidden/>
              </w:rPr>
            </w:r>
            <w:r>
              <w:rPr>
                <w:noProof/>
                <w:webHidden/>
              </w:rPr>
              <w:fldChar w:fldCharType="separate"/>
            </w:r>
            <w:r w:rsidR="00202A26">
              <w:rPr>
                <w:noProof/>
                <w:webHidden/>
              </w:rPr>
              <w:t>13</w:t>
            </w:r>
            <w:r>
              <w:rPr>
                <w:noProof/>
                <w:webHidden/>
              </w:rPr>
              <w:fldChar w:fldCharType="end"/>
            </w:r>
          </w:hyperlink>
        </w:p>
        <w:p w14:paraId="2B45E67F" w14:textId="2F959E61" w:rsidR="0027541D" w:rsidRDefault="0027541D">
          <w:pPr>
            <w:pStyle w:val="TableofFigures"/>
            <w:tabs>
              <w:tab w:val="right" w:leader="dot" w:pos="9350"/>
            </w:tabs>
            <w:rPr>
              <w:noProof/>
              <w:lang w:eastAsia="en-GB"/>
            </w:rPr>
          </w:pPr>
          <w:hyperlink w:anchor="_Toc381619" w:history="1">
            <w:r w:rsidRPr="006401E6">
              <w:rPr>
                <w:rStyle w:val="Hyperlink"/>
                <w:noProof/>
              </w:rPr>
              <w:t>Figure 12 - Non-Windows client using a COM driver on a remote PC over the Internet</w:t>
            </w:r>
            <w:r>
              <w:rPr>
                <w:noProof/>
                <w:webHidden/>
              </w:rPr>
              <w:tab/>
            </w:r>
            <w:r>
              <w:rPr>
                <w:noProof/>
                <w:webHidden/>
              </w:rPr>
              <w:fldChar w:fldCharType="begin"/>
            </w:r>
            <w:r>
              <w:rPr>
                <w:noProof/>
                <w:webHidden/>
              </w:rPr>
              <w:instrText xml:space="preserve"> PAGEREF _Toc381619 \h </w:instrText>
            </w:r>
            <w:r>
              <w:rPr>
                <w:noProof/>
                <w:webHidden/>
              </w:rPr>
            </w:r>
            <w:r>
              <w:rPr>
                <w:noProof/>
                <w:webHidden/>
              </w:rPr>
              <w:fldChar w:fldCharType="separate"/>
            </w:r>
            <w:r w:rsidR="00202A26">
              <w:rPr>
                <w:noProof/>
                <w:webHidden/>
              </w:rPr>
              <w:t>14</w:t>
            </w:r>
            <w:r>
              <w:rPr>
                <w:noProof/>
                <w:webHidden/>
              </w:rPr>
              <w:fldChar w:fldCharType="end"/>
            </w:r>
          </w:hyperlink>
        </w:p>
        <w:p w14:paraId="33A85707" w14:textId="33FFCD8C" w:rsidR="0027541D" w:rsidRDefault="0027541D">
          <w:pPr>
            <w:pStyle w:val="TableofFigures"/>
            <w:tabs>
              <w:tab w:val="right" w:leader="dot" w:pos="9350"/>
            </w:tabs>
            <w:rPr>
              <w:noProof/>
              <w:lang w:eastAsia="en-GB"/>
            </w:rPr>
          </w:pPr>
          <w:hyperlink w:anchor="_Toc381620" w:history="1">
            <w:r w:rsidRPr="006401E6">
              <w:rPr>
                <w:rStyle w:val="Hyperlink"/>
                <w:noProof/>
              </w:rPr>
              <w:t>Figure 13 - In-process and out-of-process COM drivers</w:t>
            </w:r>
            <w:r>
              <w:rPr>
                <w:noProof/>
                <w:webHidden/>
              </w:rPr>
              <w:tab/>
            </w:r>
            <w:r>
              <w:rPr>
                <w:noProof/>
                <w:webHidden/>
              </w:rPr>
              <w:fldChar w:fldCharType="begin"/>
            </w:r>
            <w:r>
              <w:rPr>
                <w:noProof/>
                <w:webHidden/>
              </w:rPr>
              <w:instrText xml:space="preserve"> PAGEREF _Toc381620 \h </w:instrText>
            </w:r>
            <w:r>
              <w:rPr>
                <w:noProof/>
                <w:webHidden/>
              </w:rPr>
            </w:r>
            <w:r>
              <w:rPr>
                <w:noProof/>
                <w:webHidden/>
              </w:rPr>
              <w:fldChar w:fldCharType="separate"/>
            </w:r>
            <w:r w:rsidR="00202A26">
              <w:rPr>
                <w:noProof/>
                <w:webHidden/>
              </w:rPr>
              <w:t>15</w:t>
            </w:r>
            <w:r>
              <w:rPr>
                <w:noProof/>
                <w:webHidden/>
              </w:rPr>
              <w:fldChar w:fldCharType="end"/>
            </w:r>
          </w:hyperlink>
        </w:p>
        <w:p w14:paraId="6F60C716" w14:textId="75422877" w:rsidR="005E4EC6" w:rsidRDefault="008D29C8">
          <w:r>
            <w:fldChar w:fldCharType="end"/>
          </w:r>
        </w:p>
        <w:bookmarkStart w:id="3" w:name="_GoBack" w:displacedByCustomXml="next"/>
        <w:bookmarkEnd w:id="3" w:displacedByCustomXml="next"/>
      </w:sdtContent>
    </w:sdt>
    <w:p w14:paraId="6EC29AB7" w14:textId="656E65F6" w:rsidR="007B75DA" w:rsidRDefault="007B75DA" w:rsidP="00DA4CFD">
      <w:pPr>
        <w:pStyle w:val="Heading1"/>
        <w:numPr>
          <w:ilvl w:val="0"/>
          <w:numId w:val="29"/>
        </w:numPr>
      </w:pPr>
      <w:bookmarkStart w:id="4" w:name="_Toc381591"/>
      <w:r>
        <w:lastRenderedPageBreak/>
        <w:t xml:space="preserve">ASCOM </w:t>
      </w:r>
      <w:bookmarkEnd w:id="2"/>
      <w:bookmarkEnd w:id="1"/>
      <w:r w:rsidR="002163DA">
        <w:t>Alpaca</w:t>
      </w:r>
      <w:bookmarkEnd w:id="4"/>
    </w:p>
    <w:p w14:paraId="3AB644E8" w14:textId="77777777" w:rsidR="007B75DA" w:rsidRDefault="006376EB">
      <w:pPr>
        <w:pStyle w:val="Heading2"/>
      </w:pPr>
      <w:bookmarkStart w:id="5" w:name="_Toc381592"/>
      <w:r>
        <w:t>Background and Overview</w:t>
      </w:r>
      <w:bookmarkEnd w:id="5"/>
    </w:p>
    <w:p w14:paraId="7D7E5DCE" w14:textId="43254716" w:rsidR="00A15ED9" w:rsidRDefault="00A15ED9" w:rsidP="0032182E">
      <w:r>
        <w:t>Prior to 2001</w:t>
      </w:r>
      <w:r w:rsidR="0084638B">
        <w:t>,</w:t>
      </w:r>
      <w:r>
        <w:t xml:space="preserve"> </w:t>
      </w:r>
      <w:r w:rsidR="0084638B">
        <w:t xml:space="preserve">the </w:t>
      </w:r>
      <w:r>
        <w:t>astronom</w:t>
      </w:r>
      <w:r w:rsidR="0084638B">
        <w:t xml:space="preserve">y marketplace was shackled because application </w:t>
      </w:r>
      <w:r>
        <w:t xml:space="preserve">developers had to </w:t>
      </w:r>
      <w:r w:rsidR="0084638B">
        <w:t xml:space="preserve">develop costly integration code </w:t>
      </w:r>
      <w:r>
        <w:t>for every hardware device and device manufacturer</w:t>
      </w:r>
      <w:r w:rsidR="0084638B">
        <w:t>s</w:t>
      </w:r>
      <w:r>
        <w:t xml:space="preserve"> w</w:t>
      </w:r>
      <w:r w:rsidR="0084638B">
        <w:t>ere</w:t>
      </w:r>
      <w:r>
        <w:t xml:space="preserve"> limited in their growth by </w:t>
      </w:r>
      <w:r w:rsidR="0084638B">
        <w:t>whether leading applications had support for their hardware.</w:t>
      </w:r>
    </w:p>
    <w:p w14:paraId="73E1ACC2" w14:textId="35C90697" w:rsidR="0084638B" w:rsidRDefault="0032182E" w:rsidP="0032182E">
      <w:r>
        <w:t>In 2001, a set of APIs</w:t>
      </w:r>
      <w:r>
        <w:rPr>
          <w:rStyle w:val="FootnoteReference"/>
        </w:rPr>
        <w:footnoteReference w:id="1"/>
      </w:r>
      <w:r>
        <w:t xml:space="preserve"> </w:t>
      </w:r>
      <w:r w:rsidR="009C4B6A">
        <w:t>called ASCOM</w:t>
      </w:r>
      <w:r w:rsidR="009C4B6A">
        <w:rPr>
          <w:rStyle w:val="FootnoteReference"/>
        </w:rPr>
        <w:footnoteReference w:id="2"/>
      </w:r>
      <w:r w:rsidR="009C4B6A">
        <w:t xml:space="preserve"> </w:t>
      </w:r>
      <w:r>
        <w:t xml:space="preserve">was published and implemented using cross-language COM services on the Windows OS. </w:t>
      </w:r>
      <w:r w:rsidR="0084638B">
        <w:t>These APIs provide vendor neutral views of each hardware device type</w:t>
      </w:r>
      <w:r w:rsidR="00655DFE">
        <w:t xml:space="preserve"> and ensure that application authors and hardware vendors only need to write code once and that applications will work with all hardware and that hardware devices will work with all applications.</w:t>
      </w:r>
    </w:p>
    <w:p w14:paraId="33AD714F" w14:textId="5862A344" w:rsidR="00655DFE" w:rsidRDefault="00655DFE" w:rsidP="0032182E">
      <w:r>
        <w:t>The</w:t>
      </w:r>
      <w:r w:rsidR="00273328">
        <w:t xml:space="preserve"> standardized API</w:t>
      </w:r>
      <w:r w:rsidR="00A15ED9">
        <w:t>s</w:t>
      </w:r>
      <w:r w:rsidR="00273328">
        <w:t xml:space="preserve"> provide access to astronomical instruments in a way that masks the individual uniqueness of each instrument (e.g. telescope mounts</w:t>
      </w:r>
      <w:r w:rsidR="009C4B6A">
        <w:t>, cameras, focusers, etc.</w:t>
      </w:r>
      <w:r w:rsidR="00273328">
        <w:t>). Thus</w:t>
      </w:r>
      <w:r>
        <w:t>,</w:t>
      </w:r>
      <w:r w:rsidR="00273328">
        <w:t xml:space="preserve"> applications can freely use many different </w:t>
      </w:r>
      <w:r w:rsidR="009C4B6A">
        <w:t>variations of a device type</w:t>
      </w:r>
      <w:r w:rsidR="00273328">
        <w:t xml:space="preserve"> with no special understanding or program logic for the various </w:t>
      </w:r>
      <w:r w:rsidR="009C4B6A">
        <w:t>device types out there. For example, planetarium</w:t>
      </w:r>
      <w:r>
        <w:t>s</w:t>
      </w:r>
      <w:r w:rsidR="009C4B6A">
        <w:t xml:space="preserve"> can steer telescope</w:t>
      </w:r>
      <w:r>
        <w:t>s</w:t>
      </w:r>
      <w:r w:rsidR="009C4B6A">
        <w:t xml:space="preserve"> via the ASCOM Telescope API without any specific knowledge of the mount's operation. </w:t>
      </w:r>
    </w:p>
    <w:p w14:paraId="1FE0ADA8" w14:textId="0C00829F" w:rsidR="00655DFE" w:rsidRDefault="009C4B6A" w:rsidP="00655DFE">
      <w:r>
        <w:t xml:space="preserve">The ASCOM APIs </w:t>
      </w:r>
      <w:r w:rsidR="00655DFE">
        <w:t xml:space="preserve">have </w:t>
      </w:r>
      <w:proofErr w:type="gramStart"/>
      <w:r>
        <w:t>opened up</w:t>
      </w:r>
      <w:proofErr w:type="gramEnd"/>
      <w:r>
        <w:t xml:space="preserve"> the astronomy software community to innovation and competition</w:t>
      </w:r>
      <w:r w:rsidR="006A7938">
        <w:t xml:space="preserve">, </w:t>
      </w:r>
      <w:r w:rsidR="00655DFE">
        <w:t>reduced support cost, reduced time to market and increased market coverage for both application authors and hardware vendors.</w:t>
      </w:r>
    </w:p>
    <w:p w14:paraId="0972C43A" w14:textId="7C46F37B" w:rsidR="007479DA" w:rsidRDefault="002163DA" w:rsidP="007479DA">
      <w:r>
        <w:t>For many years t</w:t>
      </w:r>
      <w:r w:rsidR="007479DA">
        <w:t>he ASCOM interfaces have proven themselves to be robust, mature, stable and suitable to the mission</w:t>
      </w:r>
      <w:r>
        <w:t xml:space="preserve"> and</w:t>
      </w:r>
      <w:r w:rsidR="007479DA">
        <w:t xml:space="preserve"> have provided application developers and device makers with interoperation with little need for revision or expansion. The fundamentals are clearly solid and the</w:t>
      </w:r>
      <w:r w:rsidR="00B15FD2">
        <w:t xml:space="preserve"> ASCOM APIs mitigate</w:t>
      </w:r>
      <w:r w:rsidR="007479DA">
        <w:t xml:space="preserve"> the risk of low / slow adoption by other developers and suppliers that </w:t>
      </w:r>
      <w:r w:rsidR="00B15FD2">
        <w:t xml:space="preserve">inevitably </w:t>
      </w:r>
      <w:r w:rsidR="007479DA">
        <w:t>comes with inventing new unique interfaces.</w:t>
      </w:r>
    </w:p>
    <w:p w14:paraId="7C1F3822" w14:textId="5053A04A" w:rsidR="0032182E" w:rsidRDefault="00057049">
      <w:pPr>
        <w:pStyle w:val="Heading2"/>
      </w:pPr>
      <w:bookmarkStart w:id="6" w:name="_Toc526274655"/>
      <w:bookmarkStart w:id="7" w:name="_Toc526279192"/>
      <w:bookmarkStart w:id="8" w:name="_Toc526280520"/>
      <w:bookmarkStart w:id="9" w:name="_Toc526323156"/>
      <w:bookmarkStart w:id="10" w:name="_Toc526323378"/>
      <w:bookmarkStart w:id="11" w:name="_Toc526323432"/>
      <w:bookmarkStart w:id="12" w:name="_Toc526323588"/>
      <w:bookmarkStart w:id="13" w:name="_Toc526323642"/>
      <w:bookmarkStart w:id="14" w:name="_Toc526332172"/>
      <w:bookmarkStart w:id="15" w:name="_Toc526332337"/>
      <w:bookmarkStart w:id="16" w:name="_Toc526332501"/>
      <w:bookmarkStart w:id="17" w:name="_Toc526332665"/>
      <w:bookmarkStart w:id="18" w:name="_Toc526332835"/>
      <w:bookmarkStart w:id="19" w:name="_Toc526333005"/>
      <w:bookmarkStart w:id="20" w:name="_Toc526333169"/>
      <w:bookmarkStart w:id="21" w:name="_Toc526333339"/>
      <w:bookmarkStart w:id="22" w:name="_Toc526333503"/>
      <w:bookmarkStart w:id="23" w:name="_Toc526333668"/>
      <w:bookmarkStart w:id="24" w:name="_Toc526333831"/>
      <w:bookmarkStart w:id="25" w:name="_Toc526333994"/>
      <w:bookmarkStart w:id="26" w:name="_Toc526334157"/>
      <w:bookmarkStart w:id="27" w:name="_Toc526334321"/>
      <w:bookmarkStart w:id="28" w:name="_Toc526334484"/>
      <w:bookmarkStart w:id="29" w:name="_Toc526334648"/>
      <w:bookmarkStart w:id="30" w:name="_Toc526334812"/>
      <w:bookmarkStart w:id="31" w:name="_Toc526334977"/>
      <w:bookmarkStart w:id="32" w:name="_Toc526335141"/>
      <w:bookmarkStart w:id="33" w:name="_Toc526335306"/>
      <w:bookmarkStart w:id="34" w:name="_Toc526335469"/>
      <w:bookmarkStart w:id="35" w:name="_Toc526335632"/>
      <w:bookmarkStart w:id="36" w:name="_Toc526335806"/>
      <w:bookmarkStart w:id="37" w:name="_Toc526335948"/>
      <w:bookmarkStart w:id="38" w:name="_Toc526336092"/>
      <w:bookmarkStart w:id="39" w:name="_Toc526336236"/>
      <w:bookmarkStart w:id="40" w:name="_Toc526336379"/>
      <w:bookmarkStart w:id="41" w:name="_Toc526336548"/>
      <w:bookmarkStart w:id="42" w:name="_Toc526336718"/>
      <w:bookmarkStart w:id="43" w:name="_Toc526336888"/>
      <w:bookmarkStart w:id="44" w:name="_Toc526337058"/>
      <w:bookmarkStart w:id="45" w:name="_Toc526360866"/>
      <w:bookmarkStart w:id="46" w:name="_Toc526362034"/>
      <w:bookmarkStart w:id="47" w:name="_Toc526362121"/>
      <w:bookmarkStart w:id="48" w:name="_Toc526367879"/>
      <w:bookmarkStart w:id="49" w:name="_Toc526408245"/>
      <w:bookmarkStart w:id="50" w:name="_Toc526408406"/>
      <w:bookmarkStart w:id="51" w:name="_Toc526408493"/>
      <w:bookmarkStart w:id="52" w:name="_Toc526408580"/>
      <w:bookmarkStart w:id="53" w:name="_Toc526409229"/>
      <w:bookmarkStart w:id="54" w:name="_Toc526418187"/>
      <w:bookmarkStart w:id="55" w:name="_Toc526418473"/>
      <w:bookmarkStart w:id="56" w:name="_Toc346395"/>
      <w:bookmarkStart w:id="57" w:name="_Toc349748"/>
      <w:bookmarkStart w:id="58" w:name="_Toc358020"/>
      <w:bookmarkStart w:id="59" w:name="_Toc358237"/>
      <w:bookmarkStart w:id="60" w:name="_Toc358297"/>
      <w:bookmarkStart w:id="61" w:name="_Toc358350"/>
      <w:bookmarkStart w:id="62" w:name="_Toc358450"/>
      <w:bookmarkStart w:id="63" w:name="_Toc381593"/>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r>
        <w:t>ASCOM</w:t>
      </w:r>
      <w:r w:rsidR="00E66D29">
        <w:t xml:space="preserve"> </w:t>
      </w:r>
      <w:r w:rsidR="002C76D6">
        <w:t>APIs in RESTful Form</w:t>
      </w:r>
      <w:r w:rsidR="002163DA">
        <w:t xml:space="preserve"> – Alpaca APIs</w:t>
      </w:r>
      <w:bookmarkEnd w:id="63"/>
    </w:p>
    <w:p w14:paraId="54B95DAC" w14:textId="25D1347A" w:rsidR="00057049" w:rsidRDefault="006A7938" w:rsidP="0032182E">
      <w:r>
        <w:t>Application and d</w:t>
      </w:r>
      <w:r w:rsidR="003E10BE">
        <w:t xml:space="preserve">evice </w:t>
      </w:r>
      <w:r>
        <w:t xml:space="preserve">manufacturers </w:t>
      </w:r>
      <w:r w:rsidR="003E10BE">
        <w:t xml:space="preserve">see a need to </w:t>
      </w:r>
      <w:r>
        <w:t xml:space="preserve">expand beyond Windows to embrace platforms such as </w:t>
      </w:r>
      <w:r w:rsidR="003E10BE">
        <w:t>Mac OS</w:t>
      </w:r>
      <w:r>
        <w:t>, Android</w:t>
      </w:r>
      <w:r w:rsidR="003E10BE">
        <w:t xml:space="preserve"> and Linux. </w:t>
      </w:r>
      <w:r w:rsidR="00FF33E2">
        <w:t xml:space="preserve">In response, </w:t>
      </w:r>
      <w:r w:rsidR="003E10BE">
        <w:t xml:space="preserve">the ASCOM Initiative has </w:t>
      </w:r>
      <w:r w:rsidR="00057049">
        <w:t xml:space="preserve">redefined </w:t>
      </w:r>
      <w:r w:rsidR="003E10BE">
        <w:t>the ASCOM</w:t>
      </w:r>
      <w:r w:rsidR="005E18E9">
        <w:t xml:space="preserve"> standard</w:t>
      </w:r>
      <w:r w:rsidR="003E10BE">
        <w:t xml:space="preserve"> APIs </w:t>
      </w:r>
      <w:r w:rsidR="00057049">
        <w:t xml:space="preserve">using modern </w:t>
      </w:r>
      <w:r w:rsidR="003E10BE">
        <w:t xml:space="preserve">industry-accepted </w:t>
      </w:r>
      <w:r w:rsidR="00057049">
        <w:t>standards</w:t>
      </w:r>
      <w:r w:rsidR="00CC4D97">
        <w:t>, namely OpenAPI</w:t>
      </w:r>
      <w:r w:rsidR="00CC4D97">
        <w:rPr>
          <w:rStyle w:val="FootnoteReference"/>
        </w:rPr>
        <w:footnoteReference w:id="3"/>
      </w:r>
      <w:r w:rsidR="00CC4D97">
        <w:t xml:space="preserve"> and REST</w:t>
      </w:r>
      <w:r w:rsidR="00CC4D97">
        <w:rPr>
          <w:rStyle w:val="FootnoteReference"/>
        </w:rPr>
        <w:footnoteReference w:id="4"/>
      </w:r>
      <w:r w:rsidR="00CC4D97">
        <w:t xml:space="preserve"> with JSON</w:t>
      </w:r>
      <w:r w:rsidR="00CC4D97">
        <w:rPr>
          <w:rStyle w:val="FootnoteReference"/>
        </w:rPr>
        <w:footnoteReference w:id="5"/>
      </w:r>
      <w:r w:rsidR="00CC4D97">
        <w:t xml:space="preserve"> payloads.</w:t>
      </w:r>
      <w:r w:rsidR="005E18E9">
        <w:t xml:space="preserve"> </w:t>
      </w:r>
      <w:r w:rsidR="00E66D29">
        <w:t xml:space="preserve">These APIs are collectively known as </w:t>
      </w:r>
      <w:r w:rsidR="00E90C3D">
        <w:t>ASCOM Alpaca</w:t>
      </w:r>
      <w:r w:rsidR="00E66D29">
        <w:t xml:space="preserve"> and enable:</w:t>
      </w:r>
    </w:p>
    <w:p w14:paraId="664B69EC" w14:textId="615EC3A9" w:rsidR="00FF33E2" w:rsidRDefault="00FF33E2" w:rsidP="00FF33E2">
      <w:pPr>
        <w:pStyle w:val="ListParagraph"/>
        <w:numPr>
          <w:ilvl w:val="0"/>
          <w:numId w:val="24"/>
        </w:numPr>
      </w:pPr>
      <w:r>
        <w:t>C</w:t>
      </w:r>
      <w:r w:rsidR="00E56064">
        <w:t xml:space="preserve">lient </w:t>
      </w:r>
      <w:r w:rsidR="00057049">
        <w:t xml:space="preserve">applications </w:t>
      </w:r>
      <w:r w:rsidR="00E56064">
        <w:t xml:space="preserve">on Mac and Linux to take advantage of the mature, stable, and already suitable ASCOM APIs. </w:t>
      </w:r>
    </w:p>
    <w:p w14:paraId="762B65C9" w14:textId="3218D3C7" w:rsidR="00FF33E2" w:rsidRDefault="00057049" w:rsidP="00FF33E2">
      <w:pPr>
        <w:pStyle w:val="ListParagraph"/>
        <w:numPr>
          <w:ilvl w:val="0"/>
          <w:numId w:val="24"/>
        </w:numPr>
      </w:pPr>
      <w:r>
        <w:t>Creation of s</w:t>
      </w:r>
      <w:r w:rsidR="00E56064">
        <w:t xml:space="preserve">elf-contained devices that </w:t>
      </w:r>
      <w:r>
        <w:t xml:space="preserve">directly present </w:t>
      </w:r>
      <w:r w:rsidR="00E56064">
        <w:t xml:space="preserve">ASCOM standard APIs </w:t>
      </w:r>
      <w:r>
        <w:t>over Ethernet or Wi-Fi removing the need for a host operating system such as Windows or MacOS</w:t>
      </w:r>
      <w:r w:rsidR="00E56064">
        <w:t>.</w:t>
      </w:r>
    </w:p>
    <w:p w14:paraId="79ECD52A" w14:textId="199C313A" w:rsidR="00E56064" w:rsidRDefault="00057049" w:rsidP="00FF33E2">
      <w:pPr>
        <w:pStyle w:val="ListParagraph"/>
        <w:numPr>
          <w:ilvl w:val="0"/>
          <w:numId w:val="24"/>
        </w:numPr>
      </w:pPr>
      <w:r>
        <w:t>H</w:t>
      </w:r>
      <w:r w:rsidR="00E56064">
        <w:t>ost</w:t>
      </w:r>
      <w:r>
        <w:t xml:space="preserve">ing of </w:t>
      </w:r>
      <w:r w:rsidR="00E56064">
        <w:t xml:space="preserve">drivers and engineering tools on MacOS </w:t>
      </w:r>
      <w:r>
        <w:t xml:space="preserve">or </w:t>
      </w:r>
      <w:r w:rsidR="00E56064">
        <w:t xml:space="preserve">Linux </w:t>
      </w:r>
      <w:r>
        <w:t>if desired</w:t>
      </w:r>
      <w:r w:rsidR="00E56064">
        <w:t>.</w:t>
      </w:r>
    </w:p>
    <w:p w14:paraId="0DBAA3EC" w14:textId="65D6E3EA" w:rsidR="00921400" w:rsidRDefault="003F2AF3">
      <w:r>
        <w:t>T</w:t>
      </w:r>
      <w:r w:rsidRPr="00B23F0D">
        <w:t xml:space="preserve">he ASCOM abstract APIs are mature, stable, and </w:t>
      </w:r>
      <w:r>
        <w:t>enable a</w:t>
      </w:r>
      <w:r w:rsidR="00921400" w:rsidRPr="00DA4CFD">
        <w:t xml:space="preserve">stronomy software and device makers </w:t>
      </w:r>
      <w:r>
        <w:t xml:space="preserve">to </w:t>
      </w:r>
      <w:r w:rsidR="00921400" w:rsidRPr="00DA4CFD">
        <w:t xml:space="preserve">eliminate a </w:t>
      </w:r>
      <w:r>
        <w:t xml:space="preserve">large </w:t>
      </w:r>
      <w:r w:rsidR="00921400" w:rsidRPr="00DA4CFD">
        <w:t>part of the</w:t>
      </w:r>
      <w:r>
        <w:t>ir</w:t>
      </w:r>
      <w:r w:rsidR="00921400" w:rsidRPr="00DA4CFD">
        <w:t xml:space="preserve"> design risk </w:t>
      </w:r>
      <w:r>
        <w:t xml:space="preserve">in transitioning to </w:t>
      </w:r>
      <w:r w:rsidR="00921400" w:rsidRPr="00DA4CFD">
        <w:t>the Mac OS and Linux platforms</w:t>
      </w:r>
      <w:r>
        <w:t xml:space="preserve"> and of </w:t>
      </w:r>
      <w:r w:rsidR="00921400">
        <w:t xml:space="preserve">creating </w:t>
      </w:r>
      <w:r w:rsidR="00921400" w:rsidRPr="00DA4CFD">
        <w:t>distribut</w:t>
      </w:r>
      <w:r>
        <w:t xml:space="preserve">ed networked </w:t>
      </w:r>
      <w:r w:rsidR="00921400" w:rsidRPr="00DA4CFD">
        <w:t>systems</w:t>
      </w:r>
      <w:r>
        <w:t>.</w:t>
      </w:r>
    </w:p>
    <w:p w14:paraId="3603F117" w14:textId="77777777" w:rsidR="001B4B4B" w:rsidRDefault="002163DA" w:rsidP="001B4B4B">
      <w:pPr>
        <w:keepNext/>
      </w:pPr>
      <w:r>
        <w:lastRenderedPageBreak/>
        <w:t xml:space="preserve">Originally the ASCOM APIs were only available on Windows </w:t>
      </w:r>
      <w:r w:rsidR="001B4B4B">
        <w:t>through Microsoft’s COM technology and enabled clients to use devices attached to the same PC.</w:t>
      </w:r>
    </w:p>
    <w:p w14:paraId="59249ED1" w14:textId="3D56623F" w:rsidR="001B4B4B" w:rsidRDefault="001B4B4B" w:rsidP="00DA4CFD">
      <w:pPr>
        <w:keepNext/>
        <w:jc w:val="center"/>
      </w:pPr>
      <w:r>
        <w:rPr>
          <w:noProof/>
        </w:rPr>
        <w:drawing>
          <wp:inline distT="0" distB="0" distL="0" distR="0" wp14:anchorId="0ABD5C3F" wp14:editId="4D80C82A">
            <wp:extent cx="2997911" cy="19301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0886" cy="1964300"/>
                    </a:xfrm>
                    <a:prstGeom prst="rect">
                      <a:avLst/>
                    </a:prstGeom>
                    <a:noFill/>
                    <a:ln>
                      <a:noFill/>
                    </a:ln>
                  </pic:spPr>
                </pic:pic>
              </a:graphicData>
            </a:graphic>
          </wp:inline>
        </w:drawing>
      </w:r>
    </w:p>
    <w:p w14:paraId="6FF2D6F8" w14:textId="006AE80E" w:rsidR="002163DA" w:rsidRDefault="001B4B4B" w:rsidP="00DA4CFD">
      <w:pPr>
        <w:pStyle w:val="Caption"/>
      </w:pPr>
      <w:bookmarkStart w:id="64" w:name="_Toc358282"/>
      <w:bookmarkStart w:id="65" w:name="_Toc381608"/>
      <w:r>
        <w:t xml:space="preserve">Figure </w:t>
      </w:r>
      <w:r>
        <w:fldChar w:fldCharType="begin"/>
      </w:r>
      <w:r>
        <w:instrText xml:space="preserve"> SEQ Figure \* ARABIC </w:instrText>
      </w:r>
      <w:r>
        <w:fldChar w:fldCharType="separate"/>
      </w:r>
      <w:r w:rsidR="00202A26">
        <w:rPr>
          <w:noProof/>
        </w:rPr>
        <w:t>1</w:t>
      </w:r>
      <w:r>
        <w:fldChar w:fldCharType="end"/>
      </w:r>
      <w:r>
        <w:t xml:space="preserve"> - Original ASCOM Configuration</w:t>
      </w:r>
      <w:bookmarkEnd w:id="64"/>
      <w:bookmarkEnd w:id="65"/>
    </w:p>
    <w:p w14:paraId="4C2F4B5B" w14:textId="1518A009" w:rsidR="00B15FD2" w:rsidRDefault="002D6012">
      <w:r>
        <w:t xml:space="preserve">ASCOM </w:t>
      </w:r>
      <w:r w:rsidR="001B4B4B">
        <w:t>Alpaca</w:t>
      </w:r>
      <w:r>
        <w:t xml:space="preserve"> enables heterogenous configurations utilising any hardware </w:t>
      </w:r>
      <w:r w:rsidR="00B15FD2">
        <w:t>and</w:t>
      </w:r>
      <w:r>
        <w:t xml:space="preserve"> operating system, so long as </w:t>
      </w:r>
      <w:r w:rsidR="00B15FD2">
        <w:t xml:space="preserve">they </w:t>
      </w:r>
      <w:r w:rsidR="00DD2D5D">
        <w:t>are network capable</w:t>
      </w:r>
      <w:r>
        <w:t>.</w:t>
      </w:r>
    </w:p>
    <w:p w14:paraId="298FA3D9" w14:textId="2F754FFF" w:rsidR="001B4B4B" w:rsidRDefault="001B4B4B">
      <w:r>
        <w:rPr>
          <w:noProof/>
        </w:rPr>
        <w:drawing>
          <wp:inline distT="0" distB="0" distL="0" distR="0" wp14:anchorId="2A6E6398" wp14:editId="52F8D7A2">
            <wp:extent cx="5932805"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805" cy="3657600"/>
                    </a:xfrm>
                    <a:prstGeom prst="rect">
                      <a:avLst/>
                    </a:prstGeom>
                    <a:noFill/>
                    <a:ln>
                      <a:noFill/>
                    </a:ln>
                  </pic:spPr>
                </pic:pic>
              </a:graphicData>
            </a:graphic>
          </wp:inline>
        </w:drawing>
      </w:r>
    </w:p>
    <w:p w14:paraId="151B7CAF" w14:textId="50E72AD9" w:rsidR="002D6012" w:rsidRDefault="000278A4" w:rsidP="00DA4CFD">
      <w:pPr>
        <w:pStyle w:val="Caption"/>
      </w:pPr>
      <w:bookmarkStart w:id="66" w:name="_Toc358283"/>
      <w:bookmarkStart w:id="67" w:name="_Toc381609"/>
      <w:r>
        <w:t xml:space="preserve">Figure </w:t>
      </w:r>
      <w:r>
        <w:fldChar w:fldCharType="begin"/>
      </w:r>
      <w:r>
        <w:instrText xml:space="preserve"> SEQ Figure \* ARABIC </w:instrText>
      </w:r>
      <w:r>
        <w:fldChar w:fldCharType="separate"/>
      </w:r>
      <w:r w:rsidR="00202A26">
        <w:rPr>
          <w:noProof/>
        </w:rPr>
        <w:t>2</w:t>
      </w:r>
      <w:r>
        <w:fldChar w:fldCharType="end"/>
      </w:r>
      <w:r>
        <w:t xml:space="preserve"> </w:t>
      </w:r>
      <w:r w:rsidR="001B4B4B">
        <w:t>–</w:t>
      </w:r>
      <w:r>
        <w:t xml:space="preserve"> </w:t>
      </w:r>
      <w:r w:rsidR="001B4B4B">
        <w:t xml:space="preserve">Heterogenous configurations possible through </w:t>
      </w:r>
      <w:r>
        <w:t xml:space="preserve">ASCOM </w:t>
      </w:r>
      <w:r w:rsidR="001B4B4B">
        <w:t>Alpaca</w:t>
      </w:r>
      <w:bookmarkEnd w:id="66"/>
      <w:bookmarkEnd w:id="67"/>
    </w:p>
    <w:p w14:paraId="40E3B2AA" w14:textId="77777777" w:rsidR="00DD2D5D" w:rsidRDefault="00DD2D5D">
      <w:pPr>
        <w:rPr>
          <w:rFonts w:asciiTheme="majorHAnsi" w:eastAsiaTheme="majorEastAsia" w:hAnsiTheme="majorHAnsi" w:cstheme="majorBidi"/>
          <w:b/>
          <w:bCs/>
          <w:sz w:val="32"/>
          <w:szCs w:val="32"/>
        </w:rPr>
      </w:pPr>
      <w:bookmarkStart w:id="68" w:name="_Toc526279194"/>
      <w:bookmarkStart w:id="69" w:name="_Toc526280522"/>
      <w:bookmarkStart w:id="70" w:name="_Toc526323158"/>
      <w:bookmarkStart w:id="71" w:name="_Toc526323380"/>
      <w:bookmarkStart w:id="72" w:name="_Toc526323434"/>
      <w:bookmarkStart w:id="73" w:name="_Toc526323590"/>
      <w:bookmarkStart w:id="74" w:name="_Toc526323644"/>
      <w:bookmarkStart w:id="75" w:name="_Toc526332174"/>
      <w:bookmarkStart w:id="76" w:name="_Toc526332339"/>
      <w:bookmarkStart w:id="77" w:name="_Toc526332503"/>
      <w:bookmarkStart w:id="78" w:name="_Toc526332667"/>
      <w:bookmarkStart w:id="79" w:name="_Toc526332837"/>
      <w:bookmarkStart w:id="80" w:name="_Toc526333007"/>
      <w:bookmarkStart w:id="81" w:name="_Toc526333171"/>
      <w:bookmarkStart w:id="82" w:name="_Toc526333341"/>
      <w:bookmarkStart w:id="83" w:name="_Toc526333505"/>
      <w:bookmarkStart w:id="84" w:name="_Toc526333670"/>
      <w:bookmarkStart w:id="85" w:name="_Toc526333833"/>
      <w:bookmarkStart w:id="86" w:name="_Toc526333996"/>
      <w:bookmarkStart w:id="87" w:name="_Toc526334159"/>
      <w:bookmarkStart w:id="88" w:name="_Toc526334323"/>
      <w:bookmarkStart w:id="89" w:name="_Toc526334486"/>
      <w:bookmarkStart w:id="90" w:name="_Toc526334650"/>
      <w:bookmarkStart w:id="91" w:name="_Toc526334814"/>
      <w:bookmarkStart w:id="92" w:name="_Toc526334979"/>
      <w:bookmarkStart w:id="93" w:name="_Toc526335143"/>
      <w:bookmarkStart w:id="94" w:name="_Toc526335308"/>
      <w:bookmarkStart w:id="95" w:name="_Toc526335471"/>
      <w:bookmarkStart w:id="96" w:name="_Toc526335634"/>
      <w:bookmarkStart w:id="97" w:name="_Toc526335808"/>
      <w:bookmarkStart w:id="98" w:name="_Toc526335950"/>
      <w:bookmarkStart w:id="99" w:name="_Toc526336094"/>
      <w:bookmarkStart w:id="100" w:name="_Toc526336238"/>
      <w:bookmarkStart w:id="101" w:name="_Toc526336381"/>
      <w:bookmarkStart w:id="102" w:name="_Toc526336550"/>
      <w:bookmarkStart w:id="103" w:name="_Toc526336720"/>
      <w:bookmarkStart w:id="104" w:name="_Toc526336890"/>
      <w:bookmarkStart w:id="105" w:name="_Toc526337060"/>
      <w:bookmarkStart w:id="106" w:name="_Toc526360868"/>
      <w:bookmarkStart w:id="107" w:name="_Toc526362036"/>
      <w:bookmarkStart w:id="108" w:name="_Toc526362123"/>
      <w:bookmarkStart w:id="109" w:name="_Toc526367881"/>
      <w:bookmarkStart w:id="110" w:name="_Toc526408247"/>
      <w:bookmarkStart w:id="111" w:name="_Toc526408408"/>
      <w:bookmarkStart w:id="112" w:name="_Toc526408495"/>
      <w:bookmarkStart w:id="113" w:name="_Toc526408582"/>
      <w:bookmarkStart w:id="114" w:name="_Toc526409231"/>
      <w:bookmarkStart w:id="115" w:name="_Toc526418189"/>
      <w:bookmarkStart w:id="116" w:name="_Toc526418475"/>
      <w:bookmarkStart w:id="117" w:name="_Toc346397"/>
      <w:bookmarkStart w:id="118" w:name="_Toc349750"/>
      <w:bookmarkStart w:id="119" w:name="_Toc358022"/>
      <w:bookmarkStart w:id="120" w:name="_Toc358239"/>
      <w:bookmarkStart w:id="121" w:name="_Toc358299"/>
      <w:bookmarkStart w:id="122" w:name="_Toc358352"/>
      <w:bookmarkStart w:id="123" w:name="_Toc358452"/>
      <w:bookmarkStart w:id="124" w:name="_Toc526274657"/>
      <w:bookmarkStart w:id="125" w:name="_Toc526279195"/>
      <w:bookmarkStart w:id="126" w:name="_Toc526280523"/>
      <w:bookmarkStart w:id="127" w:name="_Toc526323159"/>
      <w:bookmarkStart w:id="128" w:name="_Toc526323381"/>
      <w:bookmarkStart w:id="129" w:name="_Toc526323435"/>
      <w:bookmarkStart w:id="130" w:name="_Toc526323591"/>
      <w:bookmarkStart w:id="131" w:name="_Toc526323645"/>
      <w:bookmarkStart w:id="132" w:name="_Toc526332175"/>
      <w:bookmarkStart w:id="133" w:name="_Toc526332340"/>
      <w:bookmarkStart w:id="134" w:name="_Toc526332504"/>
      <w:bookmarkStart w:id="135" w:name="_Toc526332668"/>
      <w:bookmarkStart w:id="136" w:name="_Toc526332838"/>
      <w:bookmarkStart w:id="137" w:name="_Toc526333008"/>
      <w:bookmarkStart w:id="138" w:name="_Toc526333172"/>
      <w:bookmarkStart w:id="139" w:name="_Toc526333342"/>
      <w:bookmarkStart w:id="140" w:name="_Toc526333506"/>
      <w:bookmarkStart w:id="141" w:name="_Toc526333671"/>
      <w:bookmarkStart w:id="142" w:name="_Toc526333834"/>
      <w:bookmarkStart w:id="143" w:name="_Toc526333997"/>
      <w:bookmarkStart w:id="144" w:name="_Toc526334160"/>
      <w:bookmarkStart w:id="145" w:name="_Toc526334324"/>
      <w:bookmarkStart w:id="146" w:name="_Toc526334487"/>
      <w:bookmarkStart w:id="147" w:name="_Toc526334651"/>
      <w:bookmarkStart w:id="148" w:name="_Toc526334815"/>
      <w:bookmarkStart w:id="149" w:name="_Toc526334980"/>
      <w:bookmarkStart w:id="150" w:name="_Toc526335144"/>
      <w:bookmarkStart w:id="151" w:name="_Toc526335309"/>
      <w:bookmarkStart w:id="152" w:name="_Toc526335472"/>
      <w:bookmarkStart w:id="153" w:name="_Toc526335635"/>
      <w:bookmarkStart w:id="154" w:name="_Toc526335809"/>
      <w:bookmarkStart w:id="155" w:name="_Toc526335951"/>
      <w:bookmarkStart w:id="156" w:name="_Toc526336095"/>
      <w:bookmarkStart w:id="157" w:name="_Toc526336239"/>
      <w:bookmarkStart w:id="158" w:name="_Toc526336382"/>
      <w:bookmarkStart w:id="159" w:name="_Toc526336551"/>
      <w:bookmarkStart w:id="160" w:name="_Toc526336721"/>
      <w:bookmarkStart w:id="161" w:name="_Toc526336891"/>
      <w:bookmarkStart w:id="162" w:name="_Toc526337061"/>
      <w:bookmarkStart w:id="163" w:name="_Toc526360869"/>
      <w:bookmarkStart w:id="164" w:name="_Toc526362037"/>
      <w:bookmarkStart w:id="165" w:name="_Toc526362124"/>
      <w:bookmarkStart w:id="166" w:name="_Toc526367882"/>
      <w:bookmarkStart w:id="167" w:name="_Toc526408248"/>
      <w:bookmarkStart w:id="168" w:name="_Toc526408409"/>
      <w:bookmarkStart w:id="169" w:name="_Toc526408496"/>
      <w:bookmarkStart w:id="170" w:name="_Toc526408583"/>
      <w:bookmarkStart w:id="171" w:name="_Toc526409232"/>
      <w:bookmarkStart w:id="172" w:name="_Toc526418190"/>
      <w:bookmarkStart w:id="173" w:name="_Toc526418476"/>
      <w:bookmarkStart w:id="174" w:name="_Toc346398"/>
      <w:bookmarkStart w:id="175" w:name="_Toc349751"/>
      <w:bookmarkStart w:id="176" w:name="_Toc358023"/>
      <w:bookmarkStart w:id="177" w:name="_Toc358240"/>
      <w:bookmarkStart w:id="178" w:name="_Toc358300"/>
      <w:bookmarkStart w:id="179" w:name="_Toc358353"/>
      <w:bookmarkStart w:id="180" w:name="_Toc358453"/>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r>
        <w:br w:type="page"/>
      </w:r>
    </w:p>
    <w:p w14:paraId="49A47111" w14:textId="44D1D4F6" w:rsidR="00057049" w:rsidRDefault="00057049">
      <w:pPr>
        <w:pStyle w:val="Heading2"/>
      </w:pPr>
      <w:bookmarkStart w:id="181" w:name="_Toc381594"/>
      <w:r>
        <w:lastRenderedPageBreak/>
        <w:t>Transition and Migration</w:t>
      </w:r>
      <w:bookmarkEnd w:id="181"/>
    </w:p>
    <w:p w14:paraId="44927C02" w14:textId="52AA0587" w:rsidR="002D225B" w:rsidRDefault="002D225B" w:rsidP="0032182E">
      <w:r>
        <w:t xml:space="preserve">New applications and devices can be coded from the outset to use the new REST based ASCOM </w:t>
      </w:r>
      <w:r w:rsidR="00462EAD">
        <w:t xml:space="preserve">Alpaca </w:t>
      </w:r>
      <w:r>
        <w:t>APIs</w:t>
      </w:r>
      <w:r w:rsidR="00341E44">
        <w:t>,</w:t>
      </w:r>
      <w:r>
        <w:t xml:space="preserve"> </w:t>
      </w:r>
      <w:r w:rsidR="00341E44">
        <w:t>however, they</w:t>
      </w:r>
      <w:r>
        <w:t xml:space="preserve"> will be of limited value if they can only communicate with other </w:t>
      </w:r>
      <w:r w:rsidR="002A465F">
        <w:t>Alpaca</w:t>
      </w:r>
      <w:r>
        <w:t xml:space="preserve"> based applications and drivers. What is needed is transition technology to enable </w:t>
      </w:r>
      <w:r w:rsidR="002A465F">
        <w:t>Alpaca</w:t>
      </w:r>
      <w:r>
        <w:t xml:space="preserve"> applications and drivers to communicate with the huge existing base of Windows COM based applications and drivers to provide time to make the switch without disadvantag</w:t>
      </w:r>
      <w:r w:rsidR="00341E44">
        <w:t>ing consumer or commercial interests</w:t>
      </w:r>
      <w:r>
        <w:t>.</w:t>
      </w:r>
    </w:p>
    <w:p w14:paraId="42AC229B" w14:textId="41D5575B" w:rsidR="009C4B6A" w:rsidRDefault="005E18E9" w:rsidP="0032182E">
      <w:r>
        <w:t>ASCOM principal developer Peter Simpson has developed</w:t>
      </w:r>
      <w:r w:rsidR="00341E44">
        <w:t>,</w:t>
      </w:r>
      <w:r w:rsidR="007D7016">
        <w:t xml:space="preserve"> and made available Open Source</w:t>
      </w:r>
      <w:r w:rsidR="00341E44">
        <w:t>,</w:t>
      </w:r>
      <w:r w:rsidR="007D7016">
        <w:t xml:space="preserve"> </w:t>
      </w:r>
      <w:r>
        <w:t xml:space="preserve">a complete set of tools that allow transparent operation of today's COM-based </w:t>
      </w:r>
      <w:r w:rsidR="002A465F">
        <w:t xml:space="preserve">applications and drivers </w:t>
      </w:r>
      <w:r>
        <w:t xml:space="preserve">across </w:t>
      </w:r>
      <w:r w:rsidR="002A465F">
        <w:t>TCP/IP networks</w:t>
      </w:r>
      <w:r>
        <w:t xml:space="preserve">. Any </w:t>
      </w:r>
      <w:r w:rsidR="00D03FC3">
        <w:t>COM-based</w:t>
      </w:r>
      <w:r>
        <w:t xml:space="preserve"> ASCOM driver can </w:t>
      </w:r>
      <w:r w:rsidR="002A465F">
        <w:t xml:space="preserve">now accessed by a </w:t>
      </w:r>
      <w:r w:rsidR="00D03FC3">
        <w:t xml:space="preserve">COM-based ASCOM client program anywhere in the world, over the internet, using the new </w:t>
      </w:r>
      <w:r w:rsidR="002A465F">
        <w:t xml:space="preserve">Alpaca </w:t>
      </w:r>
      <w:r w:rsidR="00D03FC3">
        <w:t xml:space="preserve">APIs. </w:t>
      </w:r>
      <w:r w:rsidR="001B4B4B">
        <w:t xml:space="preserve">Section </w:t>
      </w:r>
      <w:r w:rsidR="002A0496">
        <w:fldChar w:fldCharType="begin"/>
      </w:r>
      <w:r w:rsidR="002A0496">
        <w:instrText xml:space="preserve"> REF _Ref526279244 \r \h </w:instrText>
      </w:r>
      <w:r w:rsidR="002A0496">
        <w:fldChar w:fldCharType="separate"/>
      </w:r>
      <w:r w:rsidR="00202A26">
        <w:t>3</w:t>
      </w:r>
      <w:r w:rsidR="002A0496">
        <w:fldChar w:fldCharType="end"/>
      </w:r>
      <w:r w:rsidR="002A0496">
        <w:t xml:space="preserve"> </w:t>
      </w:r>
      <w:r w:rsidR="00D03FC3">
        <w:t xml:space="preserve">of this document describes this set of tools, called </w:t>
      </w:r>
      <w:r w:rsidR="00D03FC3" w:rsidRPr="00DA4CFD">
        <w:rPr>
          <w:b/>
        </w:rPr>
        <w:t>ASCOM Remote</w:t>
      </w:r>
      <w:r w:rsidR="00D03FC3">
        <w:t>.</w:t>
      </w:r>
    </w:p>
    <w:p w14:paraId="60B871E4" w14:textId="59F876CA" w:rsidR="00921400" w:rsidRDefault="00496D2D" w:rsidP="0032182E">
      <w:r>
        <w:t xml:space="preserve">ASCOM Remote not only provides a useful remoting service to today's COM based ASCOM clients and drivers, it also </w:t>
      </w:r>
      <w:r w:rsidRPr="00496D2D">
        <w:rPr>
          <w:i/>
        </w:rPr>
        <w:t>proves</w:t>
      </w:r>
      <w:r>
        <w:t xml:space="preserve"> that the </w:t>
      </w:r>
      <w:r w:rsidR="00E90C3D">
        <w:t>ASCOM Alpaca</w:t>
      </w:r>
      <w:r>
        <w:t xml:space="preserve"> implementation faithfully implements the standardized ASCOM abstract interfaces and API. </w:t>
      </w:r>
      <w:r w:rsidR="00DA6610">
        <w:t xml:space="preserve"> </w:t>
      </w:r>
      <w:r>
        <w:t xml:space="preserve">Finally, ASCOM Remote provides both a reference implementation of the new </w:t>
      </w:r>
      <w:r w:rsidR="00E90C3D">
        <w:t>ASCOM Alpaca</w:t>
      </w:r>
      <w:r>
        <w:t xml:space="preserve"> APIs, </w:t>
      </w:r>
      <w:r w:rsidR="00921400">
        <w:t xml:space="preserve">and </w:t>
      </w:r>
      <w:r>
        <w:t xml:space="preserve">a smooth path to migration for </w:t>
      </w:r>
      <w:r w:rsidR="00921400">
        <w:t xml:space="preserve">customers and </w:t>
      </w:r>
      <w:r>
        <w:t xml:space="preserve">manufacturers. </w:t>
      </w:r>
    </w:p>
    <w:p w14:paraId="1EF63303" w14:textId="14F6063A" w:rsidR="00496D2D" w:rsidRDefault="00921400" w:rsidP="0032182E">
      <w:r>
        <w:t>Through ASCOM Remote i</w:t>
      </w:r>
      <w:r w:rsidR="00496D2D">
        <w:t xml:space="preserve">t </w:t>
      </w:r>
      <w:r>
        <w:t xml:space="preserve">is </w:t>
      </w:r>
      <w:r w:rsidR="00496D2D">
        <w:t xml:space="preserve">possible </w:t>
      </w:r>
      <w:r w:rsidR="00496D2D" w:rsidRPr="00496D2D">
        <w:rPr>
          <w:i/>
        </w:rPr>
        <w:t>today</w:t>
      </w:r>
      <w:r w:rsidR="00496D2D">
        <w:t xml:space="preserve"> to build a focuser that implements the ASCOM </w:t>
      </w:r>
      <w:r w:rsidR="00714E83">
        <w:t xml:space="preserve">Alpaca </w:t>
      </w:r>
      <w:r w:rsidR="00496D2D">
        <w:t xml:space="preserve">Focuser </w:t>
      </w:r>
      <w:proofErr w:type="gramStart"/>
      <w:r w:rsidR="00496D2D">
        <w:t>API ,</w:t>
      </w:r>
      <w:proofErr w:type="gramEnd"/>
      <w:r w:rsidR="00496D2D">
        <w:t xml:space="preserve"> perhaps based on a micro-board processor such as the Raspberry Pi or Arduino, and </w:t>
      </w:r>
      <w:r w:rsidR="00714E83">
        <w:t xml:space="preserve">it will </w:t>
      </w:r>
      <w:r w:rsidR="00496D2D">
        <w:t xml:space="preserve">instantly be compatible with </w:t>
      </w:r>
      <w:r w:rsidR="00496D2D" w:rsidRPr="000B3C3A">
        <w:rPr>
          <w:i/>
        </w:rPr>
        <w:t>today's</w:t>
      </w:r>
      <w:r w:rsidR="00496D2D">
        <w:t xml:space="preserve"> FocusMax</w:t>
      </w:r>
      <w:r w:rsidR="000B3C3A">
        <w:t xml:space="preserve">, </w:t>
      </w:r>
      <w:r w:rsidR="005C7390">
        <w:t xml:space="preserve">Optec </w:t>
      </w:r>
      <w:proofErr w:type="spellStart"/>
      <w:r w:rsidR="000B3C3A">
        <w:t>FocusLock</w:t>
      </w:r>
      <w:proofErr w:type="spellEnd"/>
      <w:r w:rsidR="000B3C3A">
        <w:t>,</w:t>
      </w:r>
      <w:r w:rsidR="00496D2D">
        <w:t xml:space="preserve"> </w:t>
      </w:r>
      <w:proofErr w:type="spellStart"/>
      <w:r w:rsidR="00DA6610">
        <w:t>MaxIm</w:t>
      </w:r>
      <w:proofErr w:type="spellEnd"/>
      <w:r w:rsidR="00DA6610">
        <w:t xml:space="preserve"> DL</w:t>
      </w:r>
      <w:r w:rsidR="005C7390">
        <w:t xml:space="preserve"> </w:t>
      </w:r>
      <w:proofErr w:type="spellStart"/>
      <w:r w:rsidR="005C7390">
        <w:t>AutoFocus</w:t>
      </w:r>
      <w:proofErr w:type="spellEnd"/>
      <w:r w:rsidR="00DA6610">
        <w:t xml:space="preserve">, </w:t>
      </w:r>
      <w:proofErr w:type="spellStart"/>
      <w:r w:rsidR="000731AD">
        <w:t>A</w:t>
      </w:r>
      <w:r w:rsidR="005C7390">
        <w:t>stroPhoto</w:t>
      </w:r>
      <w:r w:rsidR="000731AD">
        <w:t>T</w:t>
      </w:r>
      <w:r w:rsidR="005C7390">
        <w:t>ool</w:t>
      </w:r>
      <w:proofErr w:type="spellEnd"/>
      <w:r w:rsidR="000731AD">
        <w:t xml:space="preserve">, </w:t>
      </w:r>
      <w:proofErr w:type="spellStart"/>
      <w:r w:rsidR="000731AD">
        <w:t>CCDAutoFocus</w:t>
      </w:r>
      <w:proofErr w:type="spellEnd"/>
      <w:r w:rsidR="000731AD">
        <w:t xml:space="preserve"> (Images Plus), </w:t>
      </w:r>
      <w:r w:rsidR="00D270B6">
        <w:t xml:space="preserve">Sequence Generator Pro, </w:t>
      </w:r>
      <w:r w:rsidR="00DA6610">
        <w:t xml:space="preserve">and </w:t>
      </w:r>
      <w:proofErr w:type="spellStart"/>
      <w:r w:rsidR="00DA6610">
        <w:t>ScopeFocus</w:t>
      </w:r>
      <w:proofErr w:type="spellEnd"/>
      <w:r w:rsidR="00DA6610">
        <w:t>-ASCOM</w:t>
      </w:r>
      <w:r w:rsidR="00316B27">
        <w:t xml:space="preserve"> focusing </w:t>
      </w:r>
      <w:r w:rsidR="00496D2D">
        <w:t>software</w:t>
      </w:r>
      <w:r w:rsidR="000731AD">
        <w:t>!</w:t>
      </w:r>
      <w:r w:rsidR="00496D2D">
        <w:t xml:space="preserve"> </w:t>
      </w:r>
    </w:p>
    <w:p w14:paraId="7D02B64C" w14:textId="40976AA8" w:rsidR="00DD51F2" w:rsidRDefault="00D7515B" w:rsidP="00DA4CFD">
      <w:pPr>
        <w:pStyle w:val="Heading1"/>
      </w:pPr>
      <w:bookmarkStart w:id="182" w:name="_Toc526279197"/>
      <w:bookmarkStart w:id="183" w:name="_Toc526280525"/>
      <w:bookmarkStart w:id="184" w:name="_Toc526323161"/>
      <w:bookmarkStart w:id="185" w:name="_Toc526323383"/>
      <w:bookmarkStart w:id="186" w:name="_Toc526323437"/>
      <w:bookmarkStart w:id="187" w:name="_Toc526323593"/>
      <w:bookmarkStart w:id="188" w:name="_Toc526323647"/>
      <w:bookmarkStart w:id="189" w:name="_Toc526332177"/>
      <w:bookmarkStart w:id="190" w:name="_Toc526332342"/>
      <w:bookmarkStart w:id="191" w:name="_Toc526332506"/>
      <w:bookmarkStart w:id="192" w:name="_Toc526332670"/>
      <w:bookmarkStart w:id="193" w:name="_Toc526332840"/>
      <w:bookmarkStart w:id="194" w:name="_Toc526333010"/>
      <w:bookmarkStart w:id="195" w:name="_Toc526333174"/>
      <w:bookmarkStart w:id="196" w:name="_Toc526333344"/>
      <w:bookmarkStart w:id="197" w:name="_Toc526333508"/>
      <w:bookmarkStart w:id="198" w:name="_Toc526333673"/>
      <w:bookmarkStart w:id="199" w:name="_Toc526333836"/>
      <w:bookmarkStart w:id="200" w:name="_Toc526333999"/>
      <w:bookmarkStart w:id="201" w:name="_Toc526334162"/>
      <w:bookmarkStart w:id="202" w:name="_Toc526334326"/>
      <w:bookmarkStart w:id="203" w:name="_Toc526334489"/>
      <w:bookmarkStart w:id="204" w:name="_Toc526334653"/>
      <w:bookmarkStart w:id="205" w:name="_Toc526334817"/>
      <w:bookmarkStart w:id="206" w:name="_Toc526334982"/>
      <w:bookmarkStart w:id="207" w:name="_Toc526335146"/>
      <w:bookmarkStart w:id="208" w:name="_Toc526335311"/>
      <w:bookmarkStart w:id="209" w:name="_Toc526335474"/>
      <w:bookmarkStart w:id="210" w:name="_Toc526335637"/>
      <w:bookmarkStart w:id="211" w:name="_Toc526335811"/>
      <w:bookmarkStart w:id="212" w:name="_Toc526335953"/>
      <w:bookmarkStart w:id="213" w:name="_Toc526336097"/>
      <w:bookmarkStart w:id="214" w:name="_Toc526336241"/>
      <w:bookmarkStart w:id="215" w:name="_Toc526336384"/>
      <w:bookmarkStart w:id="216" w:name="_Toc526336553"/>
      <w:bookmarkStart w:id="217" w:name="_Toc526336723"/>
      <w:bookmarkStart w:id="218" w:name="_Toc526336893"/>
      <w:bookmarkStart w:id="219" w:name="_Toc526337063"/>
      <w:bookmarkStart w:id="220" w:name="_Toc526360871"/>
      <w:bookmarkStart w:id="221" w:name="_Toc526362039"/>
      <w:bookmarkStart w:id="222" w:name="_Toc526362126"/>
      <w:bookmarkStart w:id="223" w:name="_Toc526367884"/>
      <w:bookmarkStart w:id="224" w:name="_Toc526408250"/>
      <w:bookmarkStart w:id="225" w:name="_Toc526408411"/>
      <w:bookmarkStart w:id="226" w:name="_Toc526408498"/>
      <w:bookmarkStart w:id="227" w:name="_Toc526408585"/>
      <w:bookmarkStart w:id="228" w:name="_Toc526409234"/>
      <w:bookmarkStart w:id="229" w:name="_Toc526418192"/>
      <w:bookmarkStart w:id="230" w:name="_Toc526418478"/>
      <w:bookmarkStart w:id="231" w:name="_Toc346400"/>
      <w:bookmarkStart w:id="232" w:name="_Toc349753"/>
      <w:bookmarkStart w:id="233" w:name="_Toc358025"/>
      <w:bookmarkStart w:id="234" w:name="_Toc358242"/>
      <w:bookmarkStart w:id="235" w:name="_Toc358302"/>
      <w:bookmarkStart w:id="236" w:name="_Toc358355"/>
      <w:bookmarkStart w:id="237" w:name="_Toc358455"/>
      <w:bookmarkStart w:id="238" w:name="_Toc526274660"/>
      <w:bookmarkStart w:id="239" w:name="_Toc526279199"/>
      <w:bookmarkStart w:id="240" w:name="_Toc526280527"/>
      <w:bookmarkStart w:id="241" w:name="_Toc526323163"/>
      <w:bookmarkStart w:id="242" w:name="_Toc526323385"/>
      <w:bookmarkStart w:id="243" w:name="_Toc526323439"/>
      <w:bookmarkStart w:id="244" w:name="_Toc526323595"/>
      <w:bookmarkStart w:id="245" w:name="_Toc526323649"/>
      <w:bookmarkStart w:id="246" w:name="_Toc526332179"/>
      <w:bookmarkStart w:id="247" w:name="_Toc526332344"/>
      <w:bookmarkStart w:id="248" w:name="_Toc526332508"/>
      <w:bookmarkStart w:id="249" w:name="_Toc526332672"/>
      <w:bookmarkStart w:id="250" w:name="_Toc526332842"/>
      <w:bookmarkStart w:id="251" w:name="_Toc526333012"/>
      <w:bookmarkStart w:id="252" w:name="_Toc526333176"/>
      <w:bookmarkStart w:id="253" w:name="_Toc526333346"/>
      <w:bookmarkStart w:id="254" w:name="_Toc526333510"/>
      <w:bookmarkStart w:id="255" w:name="_Toc526333675"/>
      <w:bookmarkStart w:id="256" w:name="_Toc526333838"/>
      <w:bookmarkStart w:id="257" w:name="_Toc526334001"/>
      <w:bookmarkStart w:id="258" w:name="_Toc526334164"/>
      <w:bookmarkStart w:id="259" w:name="_Toc526334328"/>
      <w:bookmarkStart w:id="260" w:name="_Toc526334491"/>
      <w:bookmarkStart w:id="261" w:name="_Toc526334655"/>
      <w:bookmarkStart w:id="262" w:name="_Toc526334819"/>
      <w:bookmarkStart w:id="263" w:name="_Toc526334984"/>
      <w:bookmarkStart w:id="264" w:name="_Toc526335148"/>
      <w:bookmarkStart w:id="265" w:name="_Toc526335313"/>
      <w:bookmarkStart w:id="266" w:name="_Toc526335476"/>
      <w:bookmarkStart w:id="267" w:name="_Toc526335639"/>
      <w:bookmarkStart w:id="268" w:name="_Toc526335813"/>
      <w:bookmarkStart w:id="269" w:name="_Toc526335955"/>
      <w:bookmarkStart w:id="270" w:name="_Toc526336099"/>
      <w:bookmarkStart w:id="271" w:name="_Toc526336243"/>
      <w:bookmarkStart w:id="272" w:name="_Toc526336386"/>
      <w:bookmarkStart w:id="273" w:name="_Toc526336555"/>
      <w:bookmarkStart w:id="274" w:name="_Toc526336725"/>
      <w:bookmarkStart w:id="275" w:name="_Toc526336895"/>
      <w:bookmarkStart w:id="276" w:name="_Toc526337065"/>
      <w:bookmarkStart w:id="277" w:name="_Toc526360873"/>
      <w:bookmarkStart w:id="278" w:name="_Toc526362041"/>
      <w:bookmarkStart w:id="279" w:name="_Toc526362128"/>
      <w:bookmarkStart w:id="280" w:name="_Toc526367886"/>
      <w:bookmarkStart w:id="281" w:name="_Toc526408252"/>
      <w:bookmarkStart w:id="282" w:name="_Toc526408413"/>
      <w:bookmarkStart w:id="283" w:name="_Toc526408500"/>
      <w:bookmarkStart w:id="284" w:name="_Toc526408587"/>
      <w:bookmarkStart w:id="285" w:name="_Toc526409236"/>
      <w:bookmarkStart w:id="286" w:name="_Toc526418194"/>
      <w:bookmarkStart w:id="287" w:name="_Toc526418480"/>
      <w:bookmarkStart w:id="288" w:name="_Toc346402"/>
      <w:bookmarkStart w:id="289" w:name="_Toc349755"/>
      <w:bookmarkStart w:id="290" w:name="_Toc358027"/>
      <w:bookmarkStart w:id="291" w:name="_Toc358244"/>
      <w:bookmarkStart w:id="292" w:name="_Toc358304"/>
      <w:bookmarkStart w:id="293" w:name="_Toc358357"/>
      <w:bookmarkStart w:id="294" w:name="_Toc358457"/>
      <w:bookmarkStart w:id="295" w:name="_Toc526274662"/>
      <w:bookmarkStart w:id="296" w:name="_Toc526279201"/>
      <w:bookmarkStart w:id="297" w:name="_Toc526280529"/>
      <w:bookmarkStart w:id="298" w:name="_Toc526323165"/>
      <w:bookmarkStart w:id="299" w:name="_Toc526323387"/>
      <w:bookmarkStart w:id="300" w:name="_Toc526323441"/>
      <w:bookmarkStart w:id="301" w:name="_Toc526323597"/>
      <w:bookmarkStart w:id="302" w:name="_Toc526323651"/>
      <w:bookmarkStart w:id="303" w:name="_Toc526332181"/>
      <w:bookmarkStart w:id="304" w:name="_Toc526332346"/>
      <w:bookmarkStart w:id="305" w:name="_Toc526332510"/>
      <w:bookmarkStart w:id="306" w:name="_Toc526332674"/>
      <w:bookmarkStart w:id="307" w:name="_Toc526332844"/>
      <w:bookmarkStart w:id="308" w:name="_Toc526333014"/>
      <w:bookmarkStart w:id="309" w:name="_Toc526333178"/>
      <w:bookmarkStart w:id="310" w:name="_Toc526333348"/>
      <w:bookmarkStart w:id="311" w:name="_Toc526333512"/>
      <w:bookmarkStart w:id="312" w:name="_Toc526333677"/>
      <w:bookmarkStart w:id="313" w:name="_Toc526333840"/>
      <w:bookmarkStart w:id="314" w:name="_Toc526334003"/>
      <w:bookmarkStart w:id="315" w:name="_Toc526334166"/>
      <w:bookmarkStart w:id="316" w:name="_Toc526334330"/>
      <w:bookmarkStart w:id="317" w:name="_Toc526334493"/>
      <w:bookmarkStart w:id="318" w:name="_Toc526334657"/>
      <w:bookmarkStart w:id="319" w:name="_Toc526334821"/>
      <w:bookmarkStart w:id="320" w:name="_Toc526334986"/>
      <w:bookmarkStart w:id="321" w:name="_Toc526335150"/>
      <w:bookmarkStart w:id="322" w:name="_Toc526335315"/>
      <w:bookmarkStart w:id="323" w:name="_Toc526335478"/>
      <w:bookmarkStart w:id="324" w:name="_Toc526335641"/>
      <w:bookmarkStart w:id="325" w:name="_Toc526335815"/>
      <w:bookmarkStart w:id="326" w:name="_Toc526335957"/>
      <w:bookmarkStart w:id="327" w:name="_Toc526336101"/>
      <w:bookmarkStart w:id="328" w:name="_Toc526336245"/>
      <w:bookmarkStart w:id="329" w:name="_Toc526336388"/>
      <w:bookmarkStart w:id="330" w:name="_Toc526336557"/>
      <w:bookmarkStart w:id="331" w:name="_Toc526336727"/>
      <w:bookmarkStart w:id="332" w:name="_Toc526336897"/>
      <w:bookmarkStart w:id="333" w:name="_Toc526337067"/>
      <w:bookmarkStart w:id="334" w:name="_Toc526360875"/>
      <w:bookmarkStart w:id="335" w:name="_Toc526362043"/>
      <w:bookmarkStart w:id="336" w:name="_Toc526362130"/>
      <w:bookmarkStart w:id="337" w:name="_Toc526367888"/>
      <w:bookmarkStart w:id="338" w:name="_Toc526408254"/>
      <w:bookmarkStart w:id="339" w:name="_Toc526408415"/>
      <w:bookmarkStart w:id="340" w:name="_Toc526408502"/>
      <w:bookmarkStart w:id="341" w:name="_Toc526408589"/>
      <w:bookmarkStart w:id="342" w:name="_Toc526409238"/>
      <w:bookmarkStart w:id="343" w:name="_Toc526418196"/>
      <w:bookmarkStart w:id="344" w:name="_Toc526418482"/>
      <w:bookmarkStart w:id="345" w:name="_Toc346404"/>
      <w:bookmarkStart w:id="346" w:name="_Toc349757"/>
      <w:bookmarkStart w:id="347" w:name="_Toc358029"/>
      <w:bookmarkStart w:id="348" w:name="_Toc358246"/>
      <w:bookmarkStart w:id="349" w:name="_Toc358306"/>
      <w:bookmarkStart w:id="350" w:name="_Toc358359"/>
      <w:bookmarkStart w:id="351" w:name="_Toc358459"/>
      <w:bookmarkStart w:id="352" w:name="_Toc526274663"/>
      <w:bookmarkStart w:id="353" w:name="_Toc526279202"/>
      <w:bookmarkStart w:id="354" w:name="_Toc526280530"/>
      <w:bookmarkStart w:id="355" w:name="_Toc526323166"/>
      <w:bookmarkStart w:id="356" w:name="_Toc526323388"/>
      <w:bookmarkStart w:id="357" w:name="_Toc526323442"/>
      <w:bookmarkStart w:id="358" w:name="_Toc526323598"/>
      <w:bookmarkStart w:id="359" w:name="_Toc526323652"/>
      <w:bookmarkStart w:id="360" w:name="_Toc526332182"/>
      <w:bookmarkStart w:id="361" w:name="_Toc526332347"/>
      <w:bookmarkStart w:id="362" w:name="_Toc526332511"/>
      <w:bookmarkStart w:id="363" w:name="_Toc526332675"/>
      <w:bookmarkStart w:id="364" w:name="_Toc526332845"/>
      <w:bookmarkStart w:id="365" w:name="_Toc526333015"/>
      <w:bookmarkStart w:id="366" w:name="_Toc526333179"/>
      <w:bookmarkStart w:id="367" w:name="_Toc526333349"/>
      <w:bookmarkStart w:id="368" w:name="_Toc526333513"/>
      <w:bookmarkStart w:id="369" w:name="_Toc526333678"/>
      <w:bookmarkStart w:id="370" w:name="_Toc526333841"/>
      <w:bookmarkStart w:id="371" w:name="_Toc526334004"/>
      <w:bookmarkStart w:id="372" w:name="_Toc526334167"/>
      <w:bookmarkStart w:id="373" w:name="_Toc526334331"/>
      <w:bookmarkStart w:id="374" w:name="_Toc526334494"/>
      <w:bookmarkStart w:id="375" w:name="_Toc526334658"/>
      <w:bookmarkStart w:id="376" w:name="_Toc526334822"/>
      <w:bookmarkStart w:id="377" w:name="_Toc526334987"/>
      <w:bookmarkStart w:id="378" w:name="_Toc526335151"/>
      <w:bookmarkStart w:id="379" w:name="_Toc526335316"/>
      <w:bookmarkStart w:id="380" w:name="_Toc526335479"/>
      <w:bookmarkStart w:id="381" w:name="_Toc526335642"/>
      <w:bookmarkStart w:id="382" w:name="_Toc526335816"/>
      <w:bookmarkStart w:id="383" w:name="_Toc526335958"/>
      <w:bookmarkStart w:id="384" w:name="_Toc526336102"/>
      <w:bookmarkStart w:id="385" w:name="_Toc526336246"/>
      <w:bookmarkStart w:id="386" w:name="_Toc526336389"/>
      <w:bookmarkStart w:id="387" w:name="_Toc526336558"/>
      <w:bookmarkStart w:id="388" w:name="_Toc526336728"/>
      <w:bookmarkStart w:id="389" w:name="_Toc526336898"/>
      <w:bookmarkStart w:id="390" w:name="_Toc526337068"/>
      <w:bookmarkStart w:id="391" w:name="_Toc526360876"/>
      <w:bookmarkStart w:id="392" w:name="_Toc526362044"/>
      <w:bookmarkStart w:id="393" w:name="_Toc526362131"/>
      <w:bookmarkStart w:id="394" w:name="_Toc526367889"/>
      <w:bookmarkStart w:id="395" w:name="_Toc526408255"/>
      <w:bookmarkStart w:id="396" w:name="_Toc526408416"/>
      <w:bookmarkStart w:id="397" w:name="_Toc526408503"/>
      <w:bookmarkStart w:id="398" w:name="_Toc526408590"/>
      <w:bookmarkStart w:id="399" w:name="_Toc526409239"/>
      <w:bookmarkStart w:id="400" w:name="_Toc526418197"/>
      <w:bookmarkStart w:id="401" w:name="_Toc526418483"/>
      <w:bookmarkStart w:id="402" w:name="_Toc346405"/>
      <w:bookmarkStart w:id="403" w:name="_Toc349758"/>
      <w:bookmarkStart w:id="404" w:name="_Toc358030"/>
      <w:bookmarkStart w:id="405" w:name="_Toc358247"/>
      <w:bookmarkStart w:id="406" w:name="_Toc358307"/>
      <w:bookmarkStart w:id="407" w:name="_Toc358360"/>
      <w:bookmarkStart w:id="408" w:name="_Toc358460"/>
      <w:bookmarkStart w:id="409" w:name="_Toc526274664"/>
      <w:bookmarkStart w:id="410" w:name="_Toc526279203"/>
      <w:bookmarkStart w:id="411" w:name="_Toc526280531"/>
      <w:bookmarkStart w:id="412" w:name="_Toc526323167"/>
      <w:bookmarkStart w:id="413" w:name="_Toc526323389"/>
      <w:bookmarkStart w:id="414" w:name="_Toc526323443"/>
      <w:bookmarkStart w:id="415" w:name="_Toc526323599"/>
      <w:bookmarkStart w:id="416" w:name="_Toc526323653"/>
      <w:bookmarkStart w:id="417" w:name="_Toc526332183"/>
      <w:bookmarkStart w:id="418" w:name="_Toc526332348"/>
      <w:bookmarkStart w:id="419" w:name="_Toc526332512"/>
      <w:bookmarkStart w:id="420" w:name="_Toc526332676"/>
      <w:bookmarkStart w:id="421" w:name="_Toc526332846"/>
      <w:bookmarkStart w:id="422" w:name="_Toc526333016"/>
      <w:bookmarkStart w:id="423" w:name="_Toc526333180"/>
      <w:bookmarkStart w:id="424" w:name="_Toc526333350"/>
      <w:bookmarkStart w:id="425" w:name="_Toc526333514"/>
      <w:bookmarkStart w:id="426" w:name="_Toc526333679"/>
      <w:bookmarkStart w:id="427" w:name="_Toc526333842"/>
      <w:bookmarkStart w:id="428" w:name="_Toc526334005"/>
      <w:bookmarkStart w:id="429" w:name="_Toc526334168"/>
      <w:bookmarkStart w:id="430" w:name="_Toc526334332"/>
      <w:bookmarkStart w:id="431" w:name="_Toc526334495"/>
      <w:bookmarkStart w:id="432" w:name="_Toc526334659"/>
      <w:bookmarkStart w:id="433" w:name="_Toc526334823"/>
      <w:bookmarkStart w:id="434" w:name="_Toc526334988"/>
      <w:bookmarkStart w:id="435" w:name="_Toc526335152"/>
      <w:bookmarkStart w:id="436" w:name="_Toc526335317"/>
      <w:bookmarkStart w:id="437" w:name="_Toc526335480"/>
      <w:bookmarkStart w:id="438" w:name="_Toc526335643"/>
      <w:bookmarkStart w:id="439" w:name="_Toc526335817"/>
      <w:bookmarkStart w:id="440" w:name="_Toc526335959"/>
      <w:bookmarkStart w:id="441" w:name="_Toc526336103"/>
      <w:bookmarkStart w:id="442" w:name="_Toc526336247"/>
      <w:bookmarkStart w:id="443" w:name="_Toc526336390"/>
      <w:bookmarkStart w:id="444" w:name="_Toc526336559"/>
      <w:bookmarkStart w:id="445" w:name="_Toc526336729"/>
      <w:bookmarkStart w:id="446" w:name="_Toc526336899"/>
      <w:bookmarkStart w:id="447" w:name="_Toc526337069"/>
      <w:bookmarkStart w:id="448" w:name="_Toc526360877"/>
      <w:bookmarkStart w:id="449" w:name="_Toc526362045"/>
      <w:bookmarkStart w:id="450" w:name="_Toc526362132"/>
      <w:bookmarkStart w:id="451" w:name="_Toc526367890"/>
      <w:bookmarkStart w:id="452" w:name="_Toc526408256"/>
      <w:bookmarkStart w:id="453" w:name="_Toc526408417"/>
      <w:bookmarkStart w:id="454" w:name="_Toc526408504"/>
      <w:bookmarkStart w:id="455" w:name="_Toc526408591"/>
      <w:bookmarkStart w:id="456" w:name="_Toc526409240"/>
      <w:bookmarkStart w:id="457" w:name="_Toc526418198"/>
      <w:bookmarkStart w:id="458" w:name="_Toc526418484"/>
      <w:bookmarkStart w:id="459" w:name="_Toc346406"/>
      <w:bookmarkStart w:id="460" w:name="_Toc349759"/>
      <w:bookmarkStart w:id="461" w:name="_Toc358031"/>
      <w:bookmarkStart w:id="462" w:name="_Toc358248"/>
      <w:bookmarkStart w:id="463" w:name="_Toc358308"/>
      <w:bookmarkStart w:id="464" w:name="_Toc358361"/>
      <w:bookmarkStart w:id="465" w:name="_Toc358461"/>
      <w:bookmarkStart w:id="466" w:name="_Toc526274665"/>
      <w:bookmarkStart w:id="467" w:name="_Toc526279204"/>
      <w:bookmarkStart w:id="468" w:name="_Toc526280532"/>
      <w:bookmarkStart w:id="469" w:name="_Toc526323168"/>
      <w:bookmarkStart w:id="470" w:name="_Toc526323390"/>
      <w:bookmarkStart w:id="471" w:name="_Toc526323444"/>
      <w:bookmarkStart w:id="472" w:name="_Toc526323600"/>
      <w:bookmarkStart w:id="473" w:name="_Toc526323654"/>
      <w:bookmarkStart w:id="474" w:name="_Toc526332184"/>
      <w:bookmarkStart w:id="475" w:name="_Toc526332349"/>
      <w:bookmarkStart w:id="476" w:name="_Toc526332513"/>
      <w:bookmarkStart w:id="477" w:name="_Toc526332677"/>
      <w:bookmarkStart w:id="478" w:name="_Toc526332847"/>
      <w:bookmarkStart w:id="479" w:name="_Toc526333017"/>
      <w:bookmarkStart w:id="480" w:name="_Toc526333181"/>
      <w:bookmarkStart w:id="481" w:name="_Toc526333351"/>
      <w:bookmarkStart w:id="482" w:name="_Toc526333515"/>
      <w:bookmarkStart w:id="483" w:name="_Toc526333680"/>
      <w:bookmarkStart w:id="484" w:name="_Toc526333843"/>
      <w:bookmarkStart w:id="485" w:name="_Toc526334006"/>
      <w:bookmarkStart w:id="486" w:name="_Toc526334169"/>
      <w:bookmarkStart w:id="487" w:name="_Toc526334333"/>
      <w:bookmarkStart w:id="488" w:name="_Toc526334496"/>
      <w:bookmarkStart w:id="489" w:name="_Toc526334660"/>
      <w:bookmarkStart w:id="490" w:name="_Toc526334824"/>
      <w:bookmarkStart w:id="491" w:name="_Toc526334989"/>
      <w:bookmarkStart w:id="492" w:name="_Toc526335153"/>
      <w:bookmarkStart w:id="493" w:name="_Toc526335318"/>
      <w:bookmarkStart w:id="494" w:name="_Toc526335481"/>
      <w:bookmarkStart w:id="495" w:name="_Toc526335644"/>
      <w:bookmarkStart w:id="496" w:name="_Toc526335818"/>
      <w:bookmarkStart w:id="497" w:name="_Toc526335960"/>
      <w:bookmarkStart w:id="498" w:name="_Toc526336104"/>
      <w:bookmarkStart w:id="499" w:name="_Toc526336248"/>
      <w:bookmarkStart w:id="500" w:name="_Toc526336391"/>
      <w:bookmarkStart w:id="501" w:name="_Toc526336560"/>
      <w:bookmarkStart w:id="502" w:name="_Toc526336730"/>
      <w:bookmarkStart w:id="503" w:name="_Toc526336900"/>
      <w:bookmarkStart w:id="504" w:name="_Toc526337070"/>
      <w:bookmarkStart w:id="505" w:name="_Toc526360878"/>
      <w:bookmarkStart w:id="506" w:name="_Toc526362046"/>
      <w:bookmarkStart w:id="507" w:name="_Toc526362133"/>
      <w:bookmarkStart w:id="508" w:name="_Toc526367891"/>
      <w:bookmarkStart w:id="509" w:name="_Toc526408257"/>
      <w:bookmarkStart w:id="510" w:name="_Toc526408418"/>
      <w:bookmarkStart w:id="511" w:name="_Toc526408505"/>
      <w:bookmarkStart w:id="512" w:name="_Toc526408592"/>
      <w:bookmarkStart w:id="513" w:name="_Toc526409241"/>
      <w:bookmarkStart w:id="514" w:name="_Toc526418199"/>
      <w:bookmarkStart w:id="515" w:name="_Toc526418485"/>
      <w:bookmarkStart w:id="516" w:name="_Toc346407"/>
      <w:bookmarkStart w:id="517" w:name="_Toc349760"/>
      <w:bookmarkStart w:id="518" w:name="_Toc358032"/>
      <w:bookmarkStart w:id="519" w:name="_Toc358249"/>
      <w:bookmarkStart w:id="520" w:name="_Toc358309"/>
      <w:bookmarkStart w:id="521" w:name="_Toc358362"/>
      <w:bookmarkStart w:id="522" w:name="_Toc358462"/>
      <w:bookmarkStart w:id="523" w:name="_Toc526274666"/>
      <w:bookmarkStart w:id="524" w:name="_Toc526279205"/>
      <w:bookmarkStart w:id="525" w:name="_Toc526280533"/>
      <w:bookmarkStart w:id="526" w:name="_Toc526323169"/>
      <w:bookmarkStart w:id="527" w:name="_Toc526323391"/>
      <w:bookmarkStart w:id="528" w:name="_Toc526323445"/>
      <w:bookmarkStart w:id="529" w:name="_Toc526323601"/>
      <w:bookmarkStart w:id="530" w:name="_Toc526323655"/>
      <w:bookmarkStart w:id="531" w:name="_Toc526332185"/>
      <w:bookmarkStart w:id="532" w:name="_Toc526332350"/>
      <w:bookmarkStart w:id="533" w:name="_Toc526332514"/>
      <w:bookmarkStart w:id="534" w:name="_Toc526332678"/>
      <w:bookmarkStart w:id="535" w:name="_Toc526332848"/>
      <w:bookmarkStart w:id="536" w:name="_Toc526333018"/>
      <w:bookmarkStart w:id="537" w:name="_Toc526333182"/>
      <w:bookmarkStart w:id="538" w:name="_Toc526333352"/>
      <w:bookmarkStart w:id="539" w:name="_Toc526333516"/>
      <w:bookmarkStart w:id="540" w:name="_Toc526333681"/>
      <w:bookmarkStart w:id="541" w:name="_Toc526333844"/>
      <w:bookmarkStart w:id="542" w:name="_Toc526334007"/>
      <w:bookmarkStart w:id="543" w:name="_Toc526334170"/>
      <w:bookmarkStart w:id="544" w:name="_Toc526334334"/>
      <w:bookmarkStart w:id="545" w:name="_Toc526334497"/>
      <w:bookmarkStart w:id="546" w:name="_Toc526334661"/>
      <w:bookmarkStart w:id="547" w:name="_Toc526334825"/>
      <w:bookmarkStart w:id="548" w:name="_Toc526334990"/>
      <w:bookmarkStart w:id="549" w:name="_Toc526335154"/>
      <w:bookmarkStart w:id="550" w:name="_Toc526335319"/>
      <w:bookmarkStart w:id="551" w:name="_Toc526335482"/>
      <w:bookmarkStart w:id="552" w:name="_Toc526335645"/>
      <w:bookmarkStart w:id="553" w:name="_Toc526335819"/>
      <w:bookmarkStart w:id="554" w:name="_Toc526335961"/>
      <w:bookmarkStart w:id="555" w:name="_Toc526336105"/>
      <w:bookmarkStart w:id="556" w:name="_Toc526336249"/>
      <w:bookmarkStart w:id="557" w:name="_Toc526336392"/>
      <w:bookmarkStart w:id="558" w:name="_Toc526336561"/>
      <w:bookmarkStart w:id="559" w:name="_Toc526336731"/>
      <w:bookmarkStart w:id="560" w:name="_Toc526336901"/>
      <w:bookmarkStart w:id="561" w:name="_Toc526337071"/>
      <w:bookmarkStart w:id="562" w:name="_Toc526360879"/>
      <w:bookmarkStart w:id="563" w:name="_Toc526362047"/>
      <w:bookmarkStart w:id="564" w:name="_Toc526362134"/>
      <w:bookmarkStart w:id="565" w:name="_Toc526367892"/>
      <w:bookmarkStart w:id="566" w:name="_Toc526408258"/>
      <w:bookmarkStart w:id="567" w:name="_Toc526408419"/>
      <w:bookmarkStart w:id="568" w:name="_Toc526408506"/>
      <w:bookmarkStart w:id="569" w:name="_Toc526408593"/>
      <w:bookmarkStart w:id="570" w:name="_Toc526409242"/>
      <w:bookmarkStart w:id="571" w:name="_Toc526418200"/>
      <w:bookmarkStart w:id="572" w:name="_Toc526418486"/>
      <w:bookmarkStart w:id="573" w:name="_Toc346408"/>
      <w:bookmarkStart w:id="574" w:name="_Toc349761"/>
      <w:bookmarkStart w:id="575" w:name="_Toc358033"/>
      <w:bookmarkStart w:id="576" w:name="_Toc358250"/>
      <w:bookmarkStart w:id="577" w:name="_Toc358310"/>
      <w:bookmarkStart w:id="578" w:name="_Toc358363"/>
      <w:bookmarkStart w:id="579" w:name="_Toc358463"/>
      <w:bookmarkStart w:id="580" w:name="_Toc526274667"/>
      <w:bookmarkStart w:id="581" w:name="_Toc526279206"/>
      <w:bookmarkStart w:id="582" w:name="_Toc526280534"/>
      <w:bookmarkStart w:id="583" w:name="_Toc526323170"/>
      <w:bookmarkStart w:id="584" w:name="_Toc526323392"/>
      <w:bookmarkStart w:id="585" w:name="_Toc526323446"/>
      <w:bookmarkStart w:id="586" w:name="_Toc526323602"/>
      <w:bookmarkStart w:id="587" w:name="_Toc526323656"/>
      <w:bookmarkStart w:id="588" w:name="_Toc526332186"/>
      <w:bookmarkStart w:id="589" w:name="_Toc526332351"/>
      <w:bookmarkStart w:id="590" w:name="_Toc526332515"/>
      <w:bookmarkStart w:id="591" w:name="_Toc526332679"/>
      <w:bookmarkStart w:id="592" w:name="_Toc526332849"/>
      <w:bookmarkStart w:id="593" w:name="_Toc526333019"/>
      <w:bookmarkStart w:id="594" w:name="_Toc526333183"/>
      <w:bookmarkStart w:id="595" w:name="_Toc526333353"/>
      <w:bookmarkStart w:id="596" w:name="_Toc526333517"/>
      <w:bookmarkStart w:id="597" w:name="_Toc526333682"/>
      <w:bookmarkStart w:id="598" w:name="_Toc526333845"/>
      <w:bookmarkStart w:id="599" w:name="_Toc526334008"/>
      <w:bookmarkStart w:id="600" w:name="_Toc526334171"/>
      <w:bookmarkStart w:id="601" w:name="_Toc526334335"/>
      <w:bookmarkStart w:id="602" w:name="_Toc526334498"/>
      <w:bookmarkStart w:id="603" w:name="_Toc526334662"/>
      <w:bookmarkStart w:id="604" w:name="_Toc526334826"/>
      <w:bookmarkStart w:id="605" w:name="_Toc526334991"/>
      <w:bookmarkStart w:id="606" w:name="_Toc526335155"/>
      <w:bookmarkStart w:id="607" w:name="_Toc526335320"/>
      <w:bookmarkStart w:id="608" w:name="_Toc526335483"/>
      <w:bookmarkStart w:id="609" w:name="_Toc526335646"/>
      <w:bookmarkStart w:id="610" w:name="_Toc526335820"/>
      <w:bookmarkStart w:id="611" w:name="_Toc526335962"/>
      <w:bookmarkStart w:id="612" w:name="_Toc526336106"/>
      <w:bookmarkStart w:id="613" w:name="_Toc526336250"/>
      <w:bookmarkStart w:id="614" w:name="_Toc526336393"/>
      <w:bookmarkStart w:id="615" w:name="_Toc526336562"/>
      <w:bookmarkStart w:id="616" w:name="_Toc526336732"/>
      <w:bookmarkStart w:id="617" w:name="_Toc526336902"/>
      <w:bookmarkStart w:id="618" w:name="_Toc526337072"/>
      <w:bookmarkStart w:id="619" w:name="_Toc526360880"/>
      <w:bookmarkStart w:id="620" w:name="_Toc526362048"/>
      <w:bookmarkStart w:id="621" w:name="_Toc526362135"/>
      <w:bookmarkStart w:id="622" w:name="_Toc526367893"/>
      <w:bookmarkStart w:id="623" w:name="_Toc526408259"/>
      <w:bookmarkStart w:id="624" w:name="_Toc526408420"/>
      <w:bookmarkStart w:id="625" w:name="_Toc526408507"/>
      <w:bookmarkStart w:id="626" w:name="_Toc526408594"/>
      <w:bookmarkStart w:id="627" w:name="_Toc526409243"/>
      <w:bookmarkStart w:id="628" w:name="_Toc526418201"/>
      <w:bookmarkStart w:id="629" w:name="_Toc526418487"/>
      <w:bookmarkStart w:id="630" w:name="_Toc346409"/>
      <w:bookmarkStart w:id="631" w:name="_Toc349762"/>
      <w:bookmarkStart w:id="632" w:name="_Toc358034"/>
      <w:bookmarkStart w:id="633" w:name="_Toc358251"/>
      <w:bookmarkStart w:id="634" w:name="_Toc358311"/>
      <w:bookmarkStart w:id="635" w:name="_Toc358364"/>
      <w:bookmarkStart w:id="636" w:name="_Toc358464"/>
      <w:bookmarkStart w:id="637" w:name="_Toc526274668"/>
      <w:bookmarkStart w:id="638" w:name="_Toc526279207"/>
      <w:bookmarkStart w:id="639" w:name="_Toc526280535"/>
      <w:bookmarkStart w:id="640" w:name="_Toc526323171"/>
      <w:bookmarkStart w:id="641" w:name="_Toc526323393"/>
      <w:bookmarkStart w:id="642" w:name="_Toc526323447"/>
      <w:bookmarkStart w:id="643" w:name="_Toc526323603"/>
      <w:bookmarkStart w:id="644" w:name="_Toc526323657"/>
      <w:bookmarkStart w:id="645" w:name="_Toc526332187"/>
      <w:bookmarkStart w:id="646" w:name="_Toc526332352"/>
      <w:bookmarkStart w:id="647" w:name="_Toc526332516"/>
      <w:bookmarkStart w:id="648" w:name="_Toc526332680"/>
      <w:bookmarkStart w:id="649" w:name="_Toc526332850"/>
      <w:bookmarkStart w:id="650" w:name="_Toc526333020"/>
      <w:bookmarkStart w:id="651" w:name="_Toc526333184"/>
      <w:bookmarkStart w:id="652" w:name="_Toc526333354"/>
      <w:bookmarkStart w:id="653" w:name="_Toc526333518"/>
      <w:bookmarkStart w:id="654" w:name="_Toc526333683"/>
      <w:bookmarkStart w:id="655" w:name="_Toc526333846"/>
      <w:bookmarkStart w:id="656" w:name="_Toc526334009"/>
      <w:bookmarkStart w:id="657" w:name="_Toc526334172"/>
      <w:bookmarkStart w:id="658" w:name="_Toc526334336"/>
      <w:bookmarkStart w:id="659" w:name="_Toc526334499"/>
      <w:bookmarkStart w:id="660" w:name="_Toc526334663"/>
      <w:bookmarkStart w:id="661" w:name="_Toc526334827"/>
      <w:bookmarkStart w:id="662" w:name="_Toc526334992"/>
      <w:bookmarkStart w:id="663" w:name="_Toc526335156"/>
      <w:bookmarkStart w:id="664" w:name="_Toc526335321"/>
      <w:bookmarkStart w:id="665" w:name="_Toc526335484"/>
      <w:bookmarkStart w:id="666" w:name="_Toc526335647"/>
      <w:bookmarkStart w:id="667" w:name="_Toc526335821"/>
      <w:bookmarkStart w:id="668" w:name="_Toc526335963"/>
      <w:bookmarkStart w:id="669" w:name="_Toc526336107"/>
      <w:bookmarkStart w:id="670" w:name="_Toc526336251"/>
      <w:bookmarkStart w:id="671" w:name="_Toc526336394"/>
      <w:bookmarkStart w:id="672" w:name="_Toc526336563"/>
      <w:bookmarkStart w:id="673" w:name="_Toc526336733"/>
      <w:bookmarkStart w:id="674" w:name="_Toc526336903"/>
      <w:bookmarkStart w:id="675" w:name="_Toc526337073"/>
      <w:bookmarkStart w:id="676" w:name="_Toc526360881"/>
      <w:bookmarkStart w:id="677" w:name="_Toc526362049"/>
      <w:bookmarkStart w:id="678" w:name="_Toc526362136"/>
      <w:bookmarkStart w:id="679" w:name="_Toc526367894"/>
      <w:bookmarkStart w:id="680" w:name="_Toc526408260"/>
      <w:bookmarkStart w:id="681" w:name="_Toc526408421"/>
      <w:bookmarkStart w:id="682" w:name="_Toc526408508"/>
      <w:bookmarkStart w:id="683" w:name="_Toc526408595"/>
      <w:bookmarkStart w:id="684" w:name="_Toc526409244"/>
      <w:bookmarkStart w:id="685" w:name="_Toc526418202"/>
      <w:bookmarkStart w:id="686" w:name="_Toc526418488"/>
      <w:bookmarkStart w:id="687" w:name="_Toc346410"/>
      <w:bookmarkStart w:id="688" w:name="_Toc349763"/>
      <w:bookmarkStart w:id="689" w:name="_Toc358035"/>
      <w:bookmarkStart w:id="690" w:name="_Toc358252"/>
      <w:bookmarkStart w:id="691" w:name="_Toc358312"/>
      <w:bookmarkStart w:id="692" w:name="_Toc358365"/>
      <w:bookmarkStart w:id="693" w:name="_Toc358465"/>
      <w:bookmarkStart w:id="694" w:name="_Toc526274669"/>
      <w:bookmarkStart w:id="695" w:name="_Toc526279208"/>
      <w:bookmarkStart w:id="696" w:name="_Toc526280536"/>
      <w:bookmarkStart w:id="697" w:name="_Toc526323172"/>
      <w:bookmarkStart w:id="698" w:name="_Toc526323394"/>
      <w:bookmarkStart w:id="699" w:name="_Toc526323448"/>
      <w:bookmarkStart w:id="700" w:name="_Toc526323604"/>
      <w:bookmarkStart w:id="701" w:name="_Toc526323658"/>
      <w:bookmarkStart w:id="702" w:name="_Toc526332188"/>
      <w:bookmarkStart w:id="703" w:name="_Toc526332353"/>
      <w:bookmarkStart w:id="704" w:name="_Toc526332517"/>
      <w:bookmarkStart w:id="705" w:name="_Toc526332681"/>
      <w:bookmarkStart w:id="706" w:name="_Toc526332851"/>
      <w:bookmarkStart w:id="707" w:name="_Toc526333021"/>
      <w:bookmarkStart w:id="708" w:name="_Toc526333185"/>
      <w:bookmarkStart w:id="709" w:name="_Toc526333355"/>
      <w:bookmarkStart w:id="710" w:name="_Toc526333519"/>
      <w:bookmarkStart w:id="711" w:name="_Toc526333684"/>
      <w:bookmarkStart w:id="712" w:name="_Toc526333847"/>
      <w:bookmarkStart w:id="713" w:name="_Toc526334010"/>
      <w:bookmarkStart w:id="714" w:name="_Toc526334173"/>
      <w:bookmarkStart w:id="715" w:name="_Toc526334337"/>
      <w:bookmarkStart w:id="716" w:name="_Toc526334500"/>
      <w:bookmarkStart w:id="717" w:name="_Toc526334664"/>
      <w:bookmarkStart w:id="718" w:name="_Toc526334828"/>
      <w:bookmarkStart w:id="719" w:name="_Toc526334993"/>
      <w:bookmarkStart w:id="720" w:name="_Toc526335157"/>
      <w:bookmarkStart w:id="721" w:name="_Toc526335322"/>
      <w:bookmarkStart w:id="722" w:name="_Toc526335485"/>
      <w:bookmarkStart w:id="723" w:name="_Toc526335648"/>
      <w:bookmarkStart w:id="724" w:name="_Toc526335822"/>
      <w:bookmarkStart w:id="725" w:name="_Toc526335964"/>
      <w:bookmarkStart w:id="726" w:name="_Toc526336108"/>
      <w:bookmarkStart w:id="727" w:name="_Toc526336252"/>
      <w:bookmarkStart w:id="728" w:name="_Toc526336395"/>
      <w:bookmarkStart w:id="729" w:name="_Toc526336564"/>
      <w:bookmarkStart w:id="730" w:name="_Toc526336734"/>
      <w:bookmarkStart w:id="731" w:name="_Toc526336904"/>
      <w:bookmarkStart w:id="732" w:name="_Toc526337074"/>
      <w:bookmarkStart w:id="733" w:name="_Toc526360882"/>
      <w:bookmarkStart w:id="734" w:name="_Toc526362050"/>
      <w:bookmarkStart w:id="735" w:name="_Toc526362137"/>
      <w:bookmarkStart w:id="736" w:name="_Toc526367895"/>
      <w:bookmarkStart w:id="737" w:name="_Toc526408261"/>
      <w:bookmarkStart w:id="738" w:name="_Toc526408422"/>
      <w:bookmarkStart w:id="739" w:name="_Toc526408509"/>
      <w:bookmarkStart w:id="740" w:name="_Toc526408596"/>
      <w:bookmarkStart w:id="741" w:name="_Toc526409245"/>
      <w:bookmarkStart w:id="742" w:name="_Toc526418203"/>
      <w:bookmarkStart w:id="743" w:name="_Toc526418489"/>
      <w:bookmarkStart w:id="744" w:name="_Toc346411"/>
      <w:bookmarkStart w:id="745" w:name="_Toc349764"/>
      <w:bookmarkStart w:id="746" w:name="_Toc358036"/>
      <w:bookmarkStart w:id="747" w:name="_Toc358253"/>
      <w:bookmarkStart w:id="748" w:name="_Toc358313"/>
      <w:bookmarkStart w:id="749" w:name="_Toc358366"/>
      <w:bookmarkStart w:id="750" w:name="_Toc358466"/>
      <w:bookmarkStart w:id="751" w:name="_Toc526274670"/>
      <w:bookmarkStart w:id="752" w:name="_Toc526279209"/>
      <w:bookmarkStart w:id="753" w:name="_Toc526280537"/>
      <w:bookmarkStart w:id="754" w:name="_Toc526323173"/>
      <w:bookmarkStart w:id="755" w:name="_Toc526323395"/>
      <w:bookmarkStart w:id="756" w:name="_Toc526323449"/>
      <w:bookmarkStart w:id="757" w:name="_Toc526323605"/>
      <w:bookmarkStart w:id="758" w:name="_Toc526323659"/>
      <w:bookmarkStart w:id="759" w:name="_Toc526332189"/>
      <w:bookmarkStart w:id="760" w:name="_Toc526332354"/>
      <w:bookmarkStart w:id="761" w:name="_Toc526332518"/>
      <w:bookmarkStart w:id="762" w:name="_Toc526332682"/>
      <w:bookmarkStart w:id="763" w:name="_Toc526332852"/>
      <w:bookmarkStart w:id="764" w:name="_Toc526333022"/>
      <w:bookmarkStart w:id="765" w:name="_Toc526333186"/>
      <w:bookmarkStart w:id="766" w:name="_Toc526333356"/>
      <w:bookmarkStart w:id="767" w:name="_Toc526333520"/>
      <w:bookmarkStart w:id="768" w:name="_Toc526333685"/>
      <w:bookmarkStart w:id="769" w:name="_Toc526333848"/>
      <w:bookmarkStart w:id="770" w:name="_Toc526334011"/>
      <w:bookmarkStart w:id="771" w:name="_Toc526334174"/>
      <w:bookmarkStart w:id="772" w:name="_Toc526334338"/>
      <w:bookmarkStart w:id="773" w:name="_Toc526334501"/>
      <w:bookmarkStart w:id="774" w:name="_Toc526334665"/>
      <w:bookmarkStart w:id="775" w:name="_Toc526334829"/>
      <w:bookmarkStart w:id="776" w:name="_Toc526334994"/>
      <w:bookmarkStart w:id="777" w:name="_Toc526335158"/>
      <w:bookmarkStart w:id="778" w:name="_Toc526335323"/>
      <w:bookmarkStart w:id="779" w:name="_Toc526335486"/>
      <w:bookmarkStart w:id="780" w:name="_Toc526335649"/>
      <w:bookmarkStart w:id="781" w:name="_Toc526335823"/>
      <w:bookmarkStart w:id="782" w:name="_Toc526335965"/>
      <w:bookmarkStart w:id="783" w:name="_Toc526336109"/>
      <w:bookmarkStart w:id="784" w:name="_Toc526336253"/>
      <w:bookmarkStart w:id="785" w:name="_Toc526336396"/>
      <w:bookmarkStart w:id="786" w:name="_Toc526336565"/>
      <w:bookmarkStart w:id="787" w:name="_Toc526336735"/>
      <w:bookmarkStart w:id="788" w:name="_Toc526336905"/>
      <w:bookmarkStart w:id="789" w:name="_Toc526337075"/>
      <w:bookmarkStart w:id="790" w:name="_Toc526360883"/>
      <w:bookmarkStart w:id="791" w:name="_Toc526362051"/>
      <w:bookmarkStart w:id="792" w:name="_Toc526362138"/>
      <w:bookmarkStart w:id="793" w:name="_Toc526367896"/>
      <w:bookmarkStart w:id="794" w:name="_Toc526408262"/>
      <w:bookmarkStart w:id="795" w:name="_Toc526408423"/>
      <w:bookmarkStart w:id="796" w:name="_Toc526408510"/>
      <w:bookmarkStart w:id="797" w:name="_Toc526408597"/>
      <w:bookmarkStart w:id="798" w:name="_Toc526409246"/>
      <w:bookmarkStart w:id="799" w:name="_Toc526418204"/>
      <w:bookmarkStart w:id="800" w:name="_Toc526418490"/>
      <w:bookmarkStart w:id="801" w:name="_Toc346412"/>
      <w:bookmarkStart w:id="802" w:name="_Toc349765"/>
      <w:bookmarkStart w:id="803" w:name="_Toc358037"/>
      <w:bookmarkStart w:id="804" w:name="_Toc358254"/>
      <w:bookmarkStart w:id="805" w:name="_Toc358314"/>
      <w:bookmarkStart w:id="806" w:name="_Toc358367"/>
      <w:bookmarkStart w:id="807" w:name="_Toc358467"/>
      <w:bookmarkStart w:id="808" w:name="_Toc526274671"/>
      <w:bookmarkStart w:id="809" w:name="_Toc526279210"/>
      <w:bookmarkStart w:id="810" w:name="_Toc526280538"/>
      <w:bookmarkStart w:id="811" w:name="_Toc526323174"/>
      <w:bookmarkStart w:id="812" w:name="_Toc526323396"/>
      <w:bookmarkStart w:id="813" w:name="_Toc526323450"/>
      <w:bookmarkStart w:id="814" w:name="_Toc526323606"/>
      <w:bookmarkStart w:id="815" w:name="_Toc526323660"/>
      <w:bookmarkStart w:id="816" w:name="_Toc526332190"/>
      <w:bookmarkStart w:id="817" w:name="_Toc526332355"/>
      <w:bookmarkStart w:id="818" w:name="_Toc526332519"/>
      <w:bookmarkStart w:id="819" w:name="_Toc526332683"/>
      <w:bookmarkStart w:id="820" w:name="_Toc526332853"/>
      <w:bookmarkStart w:id="821" w:name="_Toc526333023"/>
      <w:bookmarkStart w:id="822" w:name="_Toc526333187"/>
      <w:bookmarkStart w:id="823" w:name="_Toc526333357"/>
      <w:bookmarkStart w:id="824" w:name="_Toc526333521"/>
      <w:bookmarkStart w:id="825" w:name="_Toc526333686"/>
      <w:bookmarkStart w:id="826" w:name="_Toc526333849"/>
      <w:bookmarkStart w:id="827" w:name="_Toc526334012"/>
      <w:bookmarkStart w:id="828" w:name="_Toc526334175"/>
      <w:bookmarkStart w:id="829" w:name="_Toc526334339"/>
      <w:bookmarkStart w:id="830" w:name="_Toc526334502"/>
      <w:bookmarkStart w:id="831" w:name="_Toc526334666"/>
      <w:bookmarkStart w:id="832" w:name="_Toc526334830"/>
      <w:bookmarkStart w:id="833" w:name="_Toc526334995"/>
      <w:bookmarkStart w:id="834" w:name="_Toc526335159"/>
      <w:bookmarkStart w:id="835" w:name="_Toc526335324"/>
      <w:bookmarkStart w:id="836" w:name="_Toc526335487"/>
      <w:bookmarkStart w:id="837" w:name="_Toc526335650"/>
      <w:bookmarkStart w:id="838" w:name="_Toc526335824"/>
      <w:bookmarkStart w:id="839" w:name="_Toc526335966"/>
      <w:bookmarkStart w:id="840" w:name="_Toc526336110"/>
      <w:bookmarkStart w:id="841" w:name="_Toc526336254"/>
      <w:bookmarkStart w:id="842" w:name="_Toc526336397"/>
      <w:bookmarkStart w:id="843" w:name="_Toc526336566"/>
      <w:bookmarkStart w:id="844" w:name="_Toc526336736"/>
      <w:bookmarkStart w:id="845" w:name="_Toc526336906"/>
      <w:bookmarkStart w:id="846" w:name="_Toc526337076"/>
      <w:bookmarkStart w:id="847" w:name="_Toc526360884"/>
      <w:bookmarkStart w:id="848" w:name="_Toc526362052"/>
      <w:bookmarkStart w:id="849" w:name="_Toc526362139"/>
      <w:bookmarkStart w:id="850" w:name="_Toc526367897"/>
      <w:bookmarkStart w:id="851" w:name="_Toc526408263"/>
      <w:bookmarkStart w:id="852" w:name="_Toc526408424"/>
      <w:bookmarkStart w:id="853" w:name="_Toc526408511"/>
      <w:bookmarkStart w:id="854" w:name="_Toc526408598"/>
      <w:bookmarkStart w:id="855" w:name="_Toc526409247"/>
      <w:bookmarkStart w:id="856" w:name="_Toc526418205"/>
      <w:bookmarkStart w:id="857" w:name="_Toc526418491"/>
      <w:bookmarkStart w:id="858" w:name="_Toc346413"/>
      <w:bookmarkStart w:id="859" w:name="_Toc349766"/>
      <w:bookmarkStart w:id="860" w:name="_Toc358038"/>
      <w:bookmarkStart w:id="861" w:name="_Toc358255"/>
      <w:bookmarkStart w:id="862" w:name="_Toc358315"/>
      <w:bookmarkStart w:id="863" w:name="_Toc358368"/>
      <w:bookmarkStart w:id="864" w:name="_Toc358468"/>
      <w:bookmarkStart w:id="865" w:name="_Toc526274672"/>
      <w:bookmarkStart w:id="866" w:name="_Toc526279211"/>
      <w:bookmarkStart w:id="867" w:name="_Toc526280539"/>
      <w:bookmarkStart w:id="868" w:name="_Toc526323175"/>
      <w:bookmarkStart w:id="869" w:name="_Toc526323397"/>
      <w:bookmarkStart w:id="870" w:name="_Toc526323451"/>
      <w:bookmarkStart w:id="871" w:name="_Toc526323607"/>
      <w:bookmarkStart w:id="872" w:name="_Toc526323661"/>
      <w:bookmarkStart w:id="873" w:name="_Toc526332191"/>
      <w:bookmarkStart w:id="874" w:name="_Toc526332356"/>
      <w:bookmarkStart w:id="875" w:name="_Toc526332520"/>
      <w:bookmarkStart w:id="876" w:name="_Toc526332684"/>
      <w:bookmarkStart w:id="877" w:name="_Toc526332854"/>
      <w:bookmarkStart w:id="878" w:name="_Toc526333024"/>
      <w:bookmarkStart w:id="879" w:name="_Toc526333188"/>
      <w:bookmarkStart w:id="880" w:name="_Toc526333358"/>
      <w:bookmarkStart w:id="881" w:name="_Toc526333522"/>
      <w:bookmarkStart w:id="882" w:name="_Toc526333687"/>
      <w:bookmarkStart w:id="883" w:name="_Toc526333850"/>
      <w:bookmarkStart w:id="884" w:name="_Toc526334013"/>
      <w:bookmarkStart w:id="885" w:name="_Toc526334176"/>
      <w:bookmarkStart w:id="886" w:name="_Toc526334340"/>
      <w:bookmarkStart w:id="887" w:name="_Toc526334503"/>
      <w:bookmarkStart w:id="888" w:name="_Toc526334667"/>
      <w:bookmarkStart w:id="889" w:name="_Toc526334831"/>
      <w:bookmarkStart w:id="890" w:name="_Toc526334996"/>
      <w:bookmarkStart w:id="891" w:name="_Toc526335160"/>
      <w:bookmarkStart w:id="892" w:name="_Toc526335325"/>
      <w:bookmarkStart w:id="893" w:name="_Toc526335488"/>
      <w:bookmarkStart w:id="894" w:name="_Toc526335651"/>
      <w:bookmarkStart w:id="895" w:name="_Toc526335825"/>
      <w:bookmarkStart w:id="896" w:name="_Toc526335967"/>
      <w:bookmarkStart w:id="897" w:name="_Toc526336111"/>
      <w:bookmarkStart w:id="898" w:name="_Toc526336255"/>
      <w:bookmarkStart w:id="899" w:name="_Toc526336398"/>
      <w:bookmarkStart w:id="900" w:name="_Toc526336567"/>
      <w:bookmarkStart w:id="901" w:name="_Toc526336737"/>
      <w:bookmarkStart w:id="902" w:name="_Toc526336907"/>
      <w:bookmarkStart w:id="903" w:name="_Toc526337077"/>
      <w:bookmarkStart w:id="904" w:name="_Toc526360885"/>
      <w:bookmarkStart w:id="905" w:name="_Toc526362053"/>
      <w:bookmarkStart w:id="906" w:name="_Toc526362140"/>
      <w:bookmarkStart w:id="907" w:name="_Toc526367898"/>
      <w:bookmarkStart w:id="908" w:name="_Toc526408264"/>
      <w:bookmarkStart w:id="909" w:name="_Toc526408425"/>
      <w:bookmarkStart w:id="910" w:name="_Toc526408512"/>
      <w:bookmarkStart w:id="911" w:name="_Toc526408599"/>
      <w:bookmarkStart w:id="912" w:name="_Toc526409248"/>
      <w:bookmarkStart w:id="913" w:name="_Toc526418206"/>
      <w:bookmarkStart w:id="914" w:name="_Toc526418492"/>
      <w:bookmarkStart w:id="915" w:name="_Toc346414"/>
      <w:bookmarkStart w:id="916" w:name="_Toc349767"/>
      <w:bookmarkStart w:id="917" w:name="_Toc358039"/>
      <w:bookmarkStart w:id="918" w:name="_Toc358256"/>
      <w:bookmarkStart w:id="919" w:name="_Toc358316"/>
      <w:bookmarkStart w:id="920" w:name="_Toc358369"/>
      <w:bookmarkStart w:id="921" w:name="_Toc358469"/>
      <w:bookmarkStart w:id="922" w:name="_Toc526274673"/>
      <w:bookmarkStart w:id="923" w:name="_Toc526279212"/>
      <w:bookmarkStart w:id="924" w:name="_Toc526280540"/>
      <w:bookmarkStart w:id="925" w:name="_Toc526323176"/>
      <w:bookmarkStart w:id="926" w:name="_Toc526323398"/>
      <w:bookmarkStart w:id="927" w:name="_Toc526323452"/>
      <w:bookmarkStart w:id="928" w:name="_Toc526323608"/>
      <w:bookmarkStart w:id="929" w:name="_Toc526323662"/>
      <w:bookmarkStart w:id="930" w:name="_Toc526332192"/>
      <w:bookmarkStart w:id="931" w:name="_Toc526332357"/>
      <w:bookmarkStart w:id="932" w:name="_Toc526332521"/>
      <w:bookmarkStart w:id="933" w:name="_Toc526332685"/>
      <w:bookmarkStart w:id="934" w:name="_Toc526332855"/>
      <w:bookmarkStart w:id="935" w:name="_Toc526333025"/>
      <w:bookmarkStart w:id="936" w:name="_Toc526333189"/>
      <w:bookmarkStart w:id="937" w:name="_Toc526333359"/>
      <w:bookmarkStart w:id="938" w:name="_Toc526333523"/>
      <w:bookmarkStart w:id="939" w:name="_Toc526333688"/>
      <w:bookmarkStart w:id="940" w:name="_Toc526333851"/>
      <w:bookmarkStart w:id="941" w:name="_Toc526334014"/>
      <w:bookmarkStart w:id="942" w:name="_Toc526334177"/>
      <w:bookmarkStart w:id="943" w:name="_Toc526334341"/>
      <w:bookmarkStart w:id="944" w:name="_Toc526334504"/>
      <w:bookmarkStart w:id="945" w:name="_Toc526334668"/>
      <w:bookmarkStart w:id="946" w:name="_Toc526334832"/>
      <w:bookmarkStart w:id="947" w:name="_Toc526334997"/>
      <w:bookmarkStart w:id="948" w:name="_Toc526335161"/>
      <w:bookmarkStart w:id="949" w:name="_Toc526335326"/>
      <w:bookmarkStart w:id="950" w:name="_Toc526335489"/>
      <w:bookmarkStart w:id="951" w:name="_Toc526335652"/>
      <w:bookmarkStart w:id="952" w:name="_Toc526335826"/>
      <w:bookmarkStart w:id="953" w:name="_Toc526335968"/>
      <w:bookmarkStart w:id="954" w:name="_Toc526336112"/>
      <w:bookmarkStart w:id="955" w:name="_Toc526336256"/>
      <w:bookmarkStart w:id="956" w:name="_Toc526336399"/>
      <w:bookmarkStart w:id="957" w:name="_Toc526336568"/>
      <w:bookmarkStart w:id="958" w:name="_Toc526336738"/>
      <w:bookmarkStart w:id="959" w:name="_Toc526336908"/>
      <w:bookmarkStart w:id="960" w:name="_Toc526337078"/>
      <w:bookmarkStart w:id="961" w:name="_Toc526360886"/>
      <w:bookmarkStart w:id="962" w:name="_Toc526362054"/>
      <w:bookmarkStart w:id="963" w:name="_Toc526362141"/>
      <w:bookmarkStart w:id="964" w:name="_Toc526367899"/>
      <w:bookmarkStart w:id="965" w:name="_Toc526408265"/>
      <w:bookmarkStart w:id="966" w:name="_Toc526408426"/>
      <w:bookmarkStart w:id="967" w:name="_Toc526408513"/>
      <w:bookmarkStart w:id="968" w:name="_Toc526408600"/>
      <w:bookmarkStart w:id="969" w:name="_Toc526409249"/>
      <w:bookmarkStart w:id="970" w:name="_Toc526418207"/>
      <w:bookmarkStart w:id="971" w:name="_Toc526418493"/>
      <w:bookmarkStart w:id="972" w:name="_Toc346415"/>
      <w:bookmarkStart w:id="973" w:name="_Toc349768"/>
      <w:bookmarkStart w:id="974" w:name="_Toc358040"/>
      <w:bookmarkStart w:id="975" w:name="_Toc358257"/>
      <w:bookmarkStart w:id="976" w:name="_Toc358317"/>
      <w:bookmarkStart w:id="977" w:name="_Toc358370"/>
      <w:bookmarkStart w:id="978" w:name="_Toc358470"/>
      <w:bookmarkStart w:id="979" w:name="_Toc526274674"/>
      <w:bookmarkStart w:id="980" w:name="_Toc526279213"/>
      <w:bookmarkStart w:id="981" w:name="_Toc526280541"/>
      <w:bookmarkStart w:id="982" w:name="_Toc526323177"/>
      <w:bookmarkStart w:id="983" w:name="_Toc526323399"/>
      <w:bookmarkStart w:id="984" w:name="_Toc526323453"/>
      <w:bookmarkStart w:id="985" w:name="_Toc526323609"/>
      <w:bookmarkStart w:id="986" w:name="_Toc526323663"/>
      <w:bookmarkStart w:id="987" w:name="_Toc526332193"/>
      <w:bookmarkStart w:id="988" w:name="_Toc526332358"/>
      <w:bookmarkStart w:id="989" w:name="_Toc526332522"/>
      <w:bookmarkStart w:id="990" w:name="_Toc526332686"/>
      <w:bookmarkStart w:id="991" w:name="_Toc526332856"/>
      <w:bookmarkStart w:id="992" w:name="_Toc526333026"/>
      <w:bookmarkStart w:id="993" w:name="_Toc526333190"/>
      <w:bookmarkStart w:id="994" w:name="_Toc526333360"/>
      <w:bookmarkStart w:id="995" w:name="_Toc526333524"/>
      <w:bookmarkStart w:id="996" w:name="_Toc526333689"/>
      <w:bookmarkStart w:id="997" w:name="_Toc526333852"/>
      <w:bookmarkStart w:id="998" w:name="_Toc526334015"/>
      <w:bookmarkStart w:id="999" w:name="_Toc526334178"/>
      <w:bookmarkStart w:id="1000" w:name="_Toc526334342"/>
      <w:bookmarkStart w:id="1001" w:name="_Toc526334505"/>
      <w:bookmarkStart w:id="1002" w:name="_Toc526334669"/>
      <w:bookmarkStart w:id="1003" w:name="_Toc526334833"/>
      <w:bookmarkStart w:id="1004" w:name="_Toc526334998"/>
      <w:bookmarkStart w:id="1005" w:name="_Toc526335162"/>
      <w:bookmarkStart w:id="1006" w:name="_Toc526335327"/>
      <w:bookmarkStart w:id="1007" w:name="_Toc526335490"/>
      <w:bookmarkStart w:id="1008" w:name="_Toc526335653"/>
      <w:bookmarkStart w:id="1009" w:name="_Toc526335827"/>
      <w:bookmarkStart w:id="1010" w:name="_Toc526335969"/>
      <w:bookmarkStart w:id="1011" w:name="_Toc526336113"/>
      <w:bookmarkStart w:id="1012" w:name="_Toc526336257"/>
      <w:bookmarkStart w:id="1013" w:name="_Toc526336400"/>
      <w:bookmarkStart w:id="1014" w:name="_Toc526336569"/>
      <w:bookmarkStart w:id="1015" w:name="_Toc526336739"/>
      <w:bookmarkStart w:id="1016" w:name="_Toc526336909"/>
      <w:bookmarkStart w:id="1017" w:name="_Toc526337079"/>
      <w:bookmarkStart w:id="1018" w:name="_Toc526360887"/>
      <w:bookmarkStart w:id="1019" w:name="_Toc526362055"/>
      <w:bookmarkStart w:id="1020" w:name="_Toc526362142"/>
      <w:bookmarkStart w:id="1021" w:name="_Toc526367900"/>
      <w:bookmarkStart w:id="1022" w:name="_Toc526408266"/>
      <w:bookmarkStart w:id="1023" w:name="_Toc526408427"/>
      <w:bookmarkStart w:id="1024" w:name="_Toc526408514"/>
      <w:bookmarkStart w:id="1025" w:name="_Toc526408601"/>
      <w:bookmarkStart w:id="1026" w:name="_Toc526409250"/>
      <w:bookmarkStart w:id="1027" w:name="_Toc526418208"/>
      <w:bookmarkStart w:id="1028" w:name="_Toc526418494"/>
      <w:bookmarkStart w:id="1029" w:name="_Toc346416"/>
      <w:bookmarkStart w:id="1030" w:name="_Toc349769"/>
      <w:bookmarkStart w:id="1031" w:name="_Toc358041"/>
      <w:bookmarkStart w:id="1032" w:name="_Toc358258"/>
      <w:bookmarkStart w:id="1033" w:name="_Toc358318"/>
      <w:bookmarkStart w:id="1034" w:name="_Toc358371"/>
      <w:bookmarkStart w:id="1035" w:name="_Toc358471"/>
      <w:bookmarkStart w:id="1036" w:name="_Toc526274675"/>
      <w:bookmarkStart w:id="1037" w:name="_Toc526279214"/>
      <w:bookmarkStart w:id="1038" w:name="_Toc526280542"/>
      <w:bookmarkStart w:id="1039" w:name="_Toc526323178"/>
      <w:bookmarkStart w:id="1040" w:name="_Toc526323400"/>
      <w:bookmarkStart w:id="1041" w:name="_Toc526323454"/>
      <w:bookmarkStart w:id="1042" w:name="_Toc526323610"/>
      <w:bookmarkStart w:id="1043" w:name="_Toc526323664"/>
      <w:bookmarkStart w:id="1044" w:name="_Toc526332194"/>
      <w:bookmarkStart w:id="1045" w:name="_Toc526332359"/>
      <w:bookmarkStart w:id="1046" w:name="_Toc526332523"/>
      <w:bookmarkStart w:id="1047" w:name="_Toc526332687"/>
      <w:bookmarkStart w:id="1048" w:name="_Toc526332857"/>
      <w:bookmarkStart w:id="1049" w:name="_Toc526333027"/>
      <w:bookmarkStart w:id="1050" w:name="_Toc526333191"/>
      <w:bookmarkStart w:id="1051" w:name="_Toc526333361"/>
      <w:bookmarkStart w:id="1052" w:name="_Toc526333525"/>
      <w:bookmarkStart w:id="1053" w:name="_Toc526333690"/>
      <w:bookmarkStart w:id="1054" w:name="_Toc526333853"/>
      <w:bookmarkStart w:id="1055" w:name="_Toc526334016"/>
      <w:bookmarkStart w:id="1056" w:name="_Toc526334179"/>
      <w:bookmarkStart w:id="1057" w:name="_Toc526334343"/>
      <w:bookmarkStart w:id="1058" w:name="_Toc526334506"/>
      <w:bookmarkStart w:id="1059" w:name="_Toc526334670"/>
      <w:bookmarkStart w:id="1060" w:name="_Toc526334834"/>
      <w:bookmarkStart w:id="1061" w:name="_Toc526334999"/>
      <w:bookmarkStart w:id="1062" w:name="_Toc526335163"/>
      <w:bookmarkStart w:id="1063" w:name="_Toc526335328"/>
      <w:bookmarkStart w:id="1064" w:name="_Toc526335491"/>
      <w:bookmarkStart w:id="1065" w:name="_Toc526335654"/>
      <w:bookmarkStart w:id="1066" w:name="_Toc526335828"/>
      <w:bookmarkStart w:id="1067" w:name="_Toc526335970"/>
      <w:bookmarkStart w:id="1068" w:name="_Toc526336114"/>
      <w:bookmarkStart w:id="1069" w:name="_Toc526336258"/>
      <w:bookmarkStart w:id="1070" w:name="_Toc526336401"/>
      <w:bookmarkStart w:id="1071" w:name="_Toc526336570"/>
      <w:bookmarkStart w:id="1072" w:name="_Toc526336740"/>
      <w:bookmarkStart w:id="1073" w:name="_Toc526336910"/>
      <w:bookmarkStart w:id="1074" w:name="_Toc526337080"/>
      <w:bookmarkStart w:id="1075" w:name="_Toc526360888"/>
      <w:bookmarkStart w:id="1076" w:name="_Toc526362056"/>
      <w:bookmarkStart w:id="1077" w:name="_Toc526362143"/>
      <w:bookmarkStart w:id="1078" w:name="_Toc526367901"/>
      <w:bookmarkStart w:id="1079" w:name="_Toc526408267"/>
      <w:bookmarkStart w:id="1080" w:name="_Toc526408428"/>
      <w:bookmarkStart w:id="1081" w:name="_Toc526408515"/>
      <w:bookmarkStart w:id="1082" w:name="_Toc526408602"/>
      <w:bookmarkStart w:id="1083" w:name="_Toc526409251"/>
      <w:bookmarkStart w:id="1084" w:name="_Toc526418209"/>
      <w:bookmarkStart w:id="1085" w:name="_Toc526418495"/>
      <w:bookmarkStart w:id="1086" w:name="_Toc346417"/>
      <w:bookmarkStart w:id="1087" w:name="_Toc349770"/>
      <w:bookmarkStart w:id="1088" w:name="_Toc358042"/>
      <w:bookmarkStart w:id="1089" w:name="_Toc358259"/>
      <w:bookmarkStart w:id="1090" w:name="_Toc358319"/>
      <w:bookmarkStart w:id="1091" w:name="_Toc358372"/>
      <w:bookmarkStart w:id="1092" w:name="_Toc358472"/>
      <w:bookmarkStart w:id="1093" w:name="_Toc381595"/>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r>
        <w:lastRenderedPageBreak/>
        <w:t xml:space="preserve">The </w:t>
      </w:r>
      <w:r w:rsidR="00DD51F2">
        <w:t xml:space="preserve">ASCOM </w:t>
      </w:r>
      <w:r w:rsidR="00714E83">
        <w:t>Alpaca</w:t>
      </w:r>
      <w:r w:rsidR="00DD51F2">
        <w:t xml:space="preserve"> </w:t>
      </w:r>
      <w:r w:rsidR="006C15D2">
        <w:t>API</w:t>
      </w:r>
      <w:r w:rsidR="00C26D9E">
        <w:t xml:space="preserve"> </w:t>
      </w:r>
      <w:r>
        <w:t>Specification</w:t>
      </w:r>
      <w:bookmarkEnd w:id="1093"/>
    </w:p>
    <w:p w14:paraId="6C1869C2" w14:textId="6396416C" w:rsidR="00663CF7" w:rsidRDefault="00DD2D5D" w:rsidP="00DD51F2">
      <w:r>
        <w:t>The Alpaca API expresses t</w:t>
      </w:r>
      <w:r w:rsidR="00D7515B">
        <w:t xml:space="preserve">he proven ASCOM APIs </w:t>
      </w:r>
      <w:r>
        <w:t xml:space="preserve">in </w:t>
      </w:r>
      <w:r w:rsidR="00D7515B">
        <w:t xml:space="preserve">platform-neutral </w:t>
      </w:r>
      <w:r>
        <w:t xml:space="preserve">and language independent forms as </w:t>
      </w:r>
      <w:r w:rsidR="00D7515B">
        <w:t>REST resources</w:t>
      </w:r>
      <w:r>
        <w:t xml:space="preserve"> using established technical </w:t>
      </w:r>
      <w:r w:rsidR="00663CF7">
        <w:t xml:space="preserve">standards such as TCP/IP and JSON. Exploitation can </w:t>
      </w:r>
      <w:r>
        <w:t xml:space="preserve">now be </w:t>
      </w:r>
      <w:proofErr w:type="spellStart"/>
      <w:r w:rsidR="00663CF7">
        <w:t>be</w:t>
      </w:r>
      <w:proofErr w:type="spellEnd"/>
      <w:r w:rsidR="00663CF7">
        <w:t xml:space="preserve"> ubiquitous because </w:t>
      </w:r>
      <w:r w:rsidR="00E73F1A">
        <w:t xml:space="preserve">there </w:t>
      </w:r>
      <w:r w:rsidR="00663CF7">
        <w:t xml:space="preserve">are </w:t>
      </w:r>
      <w:r w:rsidR="00E73F1A">
        <w:t xml:space="preserve">REST implementation libraries for virtually every language </w:t>
      </w:r>
      <w:r w:rsidR="00663CF7">
        <w:t xml:space="preserve">and </w:t>
      </w:r>
      <w:r w:rsidR="00E73F1A">
        <w:t xml:space="preserve">platform. </w:t>
      </w:r>
    </w:p>
    <w:p w14:paraId="7F9E23E5" w14:textId="760A7F28" w:rsidR="000C2ECA" w:rsidRDefault="00663CF7" w:rsidP="00DD51F2">
      <w:r>
        <w:t xml:space="preserve">The </w:t>
      </w:r>
      <w:r w:rsidR="00462EAD">
        <w:t xml:space="preserve">Alpaca </w:t>
      </w:r>
      <w:r w:rsidR="00D7515B">
        <w:t>API</w:t>
      </w:r>
      <w:r w:rsidR="00BA3757">
        <w:t>s</w:t>
      </w:r>
      <w:r w:rsidR="00D7515B">
        <w:t xml:space="preserve"> are </w:t>
      </w:r>
      <w:r w:rsidR="00BA3757">
        <w:t xml:space="preserve">functionally identical to </w:t>
      </w:r>
      <w:r w:rsidR="00D7515B">
        <w:t>the COM-based ASCOM API</w:t>
      </w:r>
      <w:r w:rsidR="00BA3757">
        <w:t>s</w:t>
      </w:r>
      <w:r>
        <w:t xml:space="preserve"> while adding </w:t>
      </w:r>
      <w:r w:rsidR="00E73F1A">
        <w:t xml:space="preserve">cross-platform and distributed operation to </w:t>
      </w:r>
      <w:r>
        <w:t xml:space="preserve">the </w:t>
      </w:r>
      <w:r w:rsidR="00E73F1A">
        <w:t>already powerful cross-language feature</w:t>
      </w:r>
      <w:r w:rsidR="00BA3757">
        <w:t>s</w:t>
      </w:r>
      <w:r w:rsidR="00CD21D9">
        <w:t xml:space="preserve"> </w:t>
      </w:r>
      <w:r>
        <w:t xml:space="preserve">and </w:t>
      </w:r>
      <w:r w:rsidR="00BA3757">
        <w:t xml:space="preserve">exploiting </w:t>
      </w:r>
      <w:r w:rsidR="00CD21D9">
        <w:t>the mature</w:t>
      </w:r>
      <w:r>
        <w:t>,</w:t>
      </w:r>
      <w:r w:rsidR="00CD21D9">
        <w:t xml:space="preserve"> proven</w:t>
      </w:r>
      <w:r>
        <w:t>,</w:t>
      </w:r>
      <w:r w:rsidR="00CD21D9">
        <w:t xml:space="preserve"> ASCOM </w:t>
      </w:r>
      <w:r w:rsidR="00BA3757">
        <w:t xml:space="preserve">device </w:t>
      </w:r>
      <w:r w:rsidR="00CD21D9">
        <w:t>API</w:t>
      </w:r>
      <w:r w:rsidR="00BA3757">
        <w:t>s</w:t>
      </w:r>
      <w:r w:rsidR="00E73F1A">
        <w:t>.</w:t>
      </w:r>
      <w:r w:rsidR="006C4733">
        <w:t xml:space="preserve"> </w:t>
      </w:r>
    </w:p>
    <w:p w14:paraId="315E464E" w14:textId="695C56B5" w:rsidR="00A015A0" w:rsidRDefault="00E90C3D">
      <w:pPr>
        <w:pStyle w:val="Heading2"/>
      </w:pPr>
      <w:bookmarkStart w:id="1094" w:name="_Toc361454"/>
      <w:bookmarkStart w:id="1095" w:name="_Toc361550"/>
      <w:bookmarkStart w:id="1096" w:name="_Toc361455"/>
      <w:bookmarkStart w:id="1097" w:name="_Toc361551"/>
      <w:bookmarkStart w:id="1098" w:name="_Toc361456"/>
      <w:bookmarkStart w:id="1099" w:name="_Toc361552"/>
      <w:bookmarkStart w:id="1100" w:name="_Toc381596"/>
      <w:bookmarkEnd w:id="1094"/>
      <w:bookmarkEnd w:id="1095"/>
      <w:bookmarkEnd w:id="1096"/>
      <w:bookmarkEnd w:id="1097"/>
      <w:bookmarkEnd w:id="1098"/>
      <w:bookmarkEnd w:id="1099"/>
      <w:r>
        <w:t>ASCOM Alpaca</w:t>
      </w:r>
      <w:r w:rsidR="00A015A0">
        <w:t xml:space="preserve"> API Documentation</w:t>
      </w:r>
      <w:bookmarkEnd w:id="1100"/>
    </w:p>
    <w:p w14:paraId="08BBDB42" w14:textId="359CF9F9" w:rsidR="00A015A0" w:rsidRDefault="00A015A0" w:rsidP="00A015A0">
      <w:r>
        <w:t xml:space="preserve">The ASCOM </w:t>
      </w:r>
      <w:r w:rsidR="005361D0">
        <w:t xml:space="preserve">Alpaca </w:t>
      </w:r>
      <w:r>
        <w:t xml:space="preserve">APIs are documented using the Swagger </w:t>
      </w:r>
      <w:r w:rsidR="00DD2D5D">
        <w:t xml:space="preserve">OpenAPI </w:t>
      </w:r>
      <w:r>
        <w:t xml:space="preserve">toolset and are available through </w:t>
      </w:r>
      <w:r w:rsidR="002A0496">
        <w:t xml:space="preserve">a </w:t>
      </w:r>
      <w:r>
        <w:t xml:space="preserve">URL on the ASCOM Standards web site. The ASCOM API is </w:t>
      </w:r>
      <w:r w:rsidR="003C03A9">
        <w:t xml:space="preserve">fully </w:t>
      </w:r>
      <w:r>
        <w:t>documented here:</w:t>
      </w:r>
    </w:p>
    <w:p w14:paraId="29D719F1" w14:textId="12C9E362" w:rsidR="00A015A0" w:rsidRDefault="00043AB9" w:rsidP="00A015A0">
      <w:pPr>
        <w:jc w:val="center"/>
      </w:pPr>
      <w:hyperlink r:id="rId16" w:history="1">
        <w:r w:rsidR="00A015A0">
          <w:rPr>
            <w:rStyle w:val="Hyperlink"/>
          </w:rPr>
          <w:t>https://www.ascom-standards.org/api</w:t>
        </w:r>
      </w:hyperlink>
    </w:p>
    <w:p w14:paraId="3C0AF769" w14:textId="77777777" w:rsidR="00A015A0" w:rsidRDefault="00A015A0" w:rsidP="00A015A0">
      <w:r>
        <w:t>To start exploring go to the above API URL and click a grey Show/Hide link to expand one of the sets of methods and then click the blue GET or orange PUT methods for detailed information on that API call. Note that this documentation, along with the companion ASCOM Remote Server Management API is documented in the next section.</w:t>
      </w:r>
    </w:p>
    <w:p w14:paraId="0BC24E37" w14:textId="55D0ACCC" w:rsidR="00412CC2" w:rsidRDefault="002A0496" w:rsidP="00A015A0">
      <w:r>
        <w:t xml:space="preserve">Anyone who is familiar with the ASCOM COM based APIs will immediately feel at home with the functionality available through </w:t>
      </w:r>
      <w:r w:rsidR="00E90C3D">
        <w:t>ASCOM Alpaca</w:t>
      </w:r>
      <w:r>
        <w:t>.</w:t>
      </w:r>
      <w:r w:rsidR="00EE2A43">
        <w:t xml:space="preserve"> </w:t>
      </w:r>
      <w:r w:rsidR="00412CC2">
        <w:t xml:space="preserve">Full details on how to construct, send and decode </w:t>
      </w:r>
      <w:r w:rsidR="00E90C3D">
        <w:t>ASCOM Alpaca</w:t>
      </w:r>
      <w:r w:rsidR="00412CC2">
        <w:t xml:space="preserve"> API calls are given in </w:t>
      </w:r>
      <w:r w:rsidR="00EE2A43">
        <w:t xml:space="preserve">the companion </w:t>
      </w:r>
      <w:r w:rsidR="00EE2A43" w:rsidRPr="00DA4CFD">
        <w:rPr>
          <w:b/>
          <w:i/>
        </w:rPr>
        <w:t xml:space="preserve">ASCOM </w:t>
      </w:r>
      <w:r w:rsidR="00BF466F">
        <w:rPr>
          <w:b/>
          <w:i/>
        </w:rPr>
        <w:t>Alpaca</w:t>
      </w:r>
      <w:r w:rsidR="00EE2A43" w:rsidRPr="00DA4CFD">
        <w:rPr>
          <w:b/>
          <w:i/>
        </w:rPr>
        <w:t xml:space="preserve"> API Reference</w:t>
      </w:r>
      <w:r w:rsidR="00EE2A43">
        <w:t xml:space="preserve"> document.</w:t>
      </w:r>
    </w:p>
    <w:p w14:paraId="383F4A01" w14:textId="7DA6E8EF" w:rsidR="00A015A0" w:rsidRDefault="00A015A0" w:rsidP="00DA4CFD">
      <w:pPr>
        <w:keepNext/>
      </w:pPr>
      <w:r>
        <w:t xml:space="preserve">Here is an example of </w:t>
      </w:r>
      <w:r w:rsidR="00B273D7">
        <w:t xml:space="preserve">the </w:t>
      </w:r>
      <w:proofErr w:type="gramStart"/>
      <w:r w:rsidR="00B273D7">
        <w:t>top level</w:t>
      </w:r>
      <w:proofErr w:type="gramEnd"/>
      <w:r w:rsidR="00B273D7">
        <w:t xml:space="preserve"> </w:t>
      </w:r>
      <w:r>
        <w:t xml:space="preserve">documentation </w:t>
      </w:r>
      <w:r w:rsidR="00B273D7">
        <w:t xml:space="preserve">view of the methods unique to the </w:t>
      </w:r>
      <w:r>
        <w:t xml:space="preserve">ASCOM </w:t>
      </w:r>
      <w:r w:rsidR="00B273D7">
        <w:t xml:space="preserve">Filter Wheel </w:t>
      </w:r>
      <w:r>
        <w:t>API:</w:t>
      </w:r>
    </w:p>
    <w:p w14:paraId="6F06E0C7" w14:textId="2AB30F5D" w:rsidR="002152E8" w:rsidRDefault="00B273D7" w:rsidP="00DA4CFD">
      <w:pPr>
        <w:keepNext/>
      </w:pPr>
      <w:r w:rsidRPr="00B273D7">
        <w:rPr>
          <w:noProof/>
        </w:rPr>
        <w:drawing>
          <wp:inline distT="0" distB="0" distL="0" distR="0" wp14:anchorId="53DC53AF" wp14:editId="468341E8">
            <wp:extent cx="5495925" cy="1762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5925" cy="1762125"/>
                    </a:xfrm>
                    <a:prstGeom prst="rect">
                      <a:avLst/>
                    </a:prstGeom>
                  </pic:spPr>
                </pic:pic>
              </a:graphicData>
            </a:graphic>
          </wp:inline>
        </w:drawing>
      </w:r>
      <w:r w:rsidRPr="00B273D7" w:rsidDel="00B273D7">
        <w:t xml:space="preserve"> </w:t>
      </w:r>
    </w:p>
    <w:p w14:paraId="75EA1904" w14:textId="686F768E" w:rsidR="00BA3757" w:rsidRDefault="002152E8" w:rsidP="00DA4CFD">
      <w:pPr>
        <w:pStyle w:val="Caption"/>
      </w:pPr>
      <w:bookmarkStart w:id="1101" w:name="_Toc358284"/>
      <w:bookmarkStart w:id="1102" w:name="_Toc381610"/>
      <w:r>
        <w:t xml:space="preserve">Figure </w:t>
      </w:r>
      <w:r>
        <w:fldChar w:fldCharType="begin"/>
      </w:r>
      <w:r>
        <w:instrText xml:space="preserve"> SEQ Figure \* ARABIC </w:instrText>
      </w:r>
      <w:r>
        <w:fldChar w:fldCharType="separate"/>
      </w:r>
      <w:r w:rsidR="00202A26">
        <w:rPr>
          <w:noProof/>
        </w:rPr>
        <w:t>3</w:t>
      </w:r>
      <w:r>
        <w:fldChar w:fldCharType="end"/>
      </w:r>
      <w:r>
        <w:t xml:space="preserve"> </w:t>
      </w:r>
      <w:r w:rsidR="00566504">
        <w:t>–</w:t>
      </w:r>
      <w:r>
        <w:t xml:space="preserve"> </w:t>
      </w:r>
      <w:r w:rsidR="00B273D7">
        <w:t xml:space="preserve">Filter wheel </w:t>
      </w:r>
      <w:r w:rsidR="00566504">
        <w:t xml:space="preserve">API </w:t>
      </w:r>
      <w:r>
        <w:t>Swagger Documentation - Top level</w:t>
      </w:r>
      <w:bookmarkEnd w:id="1101"/>
      <w:bookmarkEnd w:id="1102"/>
    </w:p>
    <w:p w14:paraId="78F39241" w14:textId="7167EAA0" w:rsidR="00B273D7" w:rsidRPr="0027541D" w:rsidRDefault="00B273D7" w:rsidP="0027541D">
      <w:r>
        <w:t xml:space="preserve">The next figure shows the detail available to developers </w:t>
      </w:r>
      <w:r w:rsidR="008C5075">
        <w:t>who wish to develop Alpaca devices and drivers.</w:t>
      </w:r>
    </w:p>
    <w:p w14:paraId="3A2D5204" w14:textId="602400D0" w:rsidR="002152E8" w:rsidRDefault="00B273D7" w:rsidP="0027541D">
      <w:pPr>
        <w:keepNext/>
        <w:jc w:val="center"/>
      </w:pPr>
      <w:r w:rsidRPr="00B273D7">
        <w:rPr>
          <w:noProof/>
        </w:rPr>
        <w:lastRenderedPageBreak/>
        <w:drawing>
          <wp:inline distT="0" distB="0" distL="0" distR="0" wp14:anchorId="63C3DCB6" wp14:editId="44F953BB">
            <wp:extent cx="5361918" cy="81764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7822" cy="8215938"/>
                    </a:xfrm>
                    <a:prstGeom prst="rect">
                      <a:avLst/>
                    </a:prstGeom>
                  </pic:spPr>
                </pic:pic>
              </a:graphicData>
            </a:graphic>
          </wp:inline>
        </w:drawing>
      </w:r>
    </w:p>
    <w:p w14:paraId="77B043F5" w14:textId="7FFE790B" w:rsidR="00A015A0" w:rsidRPr="00A015A0" w:rsidRDefault="002152E8" w:rsidP="00DA4CFD">
      <w:pPr>
        <w:pStyle w:val="Caption"/>
      </w:pPr>
      <w:bookmarkStart w:id="1103" w:name="_Toc358285"/>
      <w:bookmarkStart w:id="1104" w:name="_Toc381611"/>
      <w:r>
        <w:t xml:space="preserve">Figure </w:t>
      </w:r>
      <w:r>
        <w:fldChar w:fldCharType="begin"/>
      </w:r>
      <w:r>
        <w:instrText xml:space="preserve"> SEQ Figure \* ARABIC </w:instrText>
      </w:r>
      <w:r>
        <w:fldChar w:fldCharType="separate"/>
      </w:r>
      <w:r w:rsidR="00202A26">
        <w:rPr>
          <w:noProof/>
        </w:rPr>
        <w:t>4</w:t>
      </w:r>
      <w:r>
        <w:fldChar w:fldCharType="end"/>
      </w:r>
      <w:r w:rsidRPr="005024C7">
        <w:t xml:space="preserve"> </w:t>
      </w:r>
      <w:r w:rsidR="00566504">
        <w:t>–</w:t>
      </w:r>
      <w:r w:rsidRPr="005024C7">
        <w:t xml:space="preserve"> </w:t>
      </w:r>
      <w:r w:rsidR="00B273D7">
        <w:t xml:space="preserve">Filter </w:t>
      </w:r>
      <w:proofErr w:type="gramStart"/>
      <w:r w:rsidR="00B273D7">
        <w:t xml:space="preserve">wheel  </w:t>
      </w:r>
      <w:r w:rsidR="00566504">
        <w:t>API</w:t>
      </w:r>
      <w:proofErr w:type="gramEnd"/>
      <w:r w:rsidR="00566504">
        <w:t xml:space="preserve"> </w:t>
      </w:r>
      <w:r w:rsidRPr="005024C7">
        <w:t xml:space="preserve">Swagger Documentation </w:t>
      </w:r>
      <w:r w:rsidR="00566504">
        <w:t>–</w:t>
      </w:r>
      <w:r w:rsidRPr="005024C7">
        <w:t xml:space="preserve"> </w:t>
      </w:r>
      <w:proofErr w:type="spellStart"/>
      <w:r w:rsidR="00B273D7">
        <w:t>FilterWheel</w:t>
      </w:r>
      <w:r w:rsidR="00566504">
        <w:t>.</w:t>
      </w:r>
      <w:r w:rsidR="00B273D7">
        <w:t>Position</w:t>
      </w:r>
      <w:proofErr w:type="spellEnd"/>
      <w:r w:rsidR="00B273D7">
        <w:t xml:space="preserve"> </w:t>
      </w:r>
      <w:r w:rsidRPr="005024C7">
        <w:t>detail</w:t>
      </w:r>
      <w:bookmarkEnd w:id="1103"/>
      <w:bookmarkEnd w:id="1104"/>
    </w:p>
    <w:p w14:paraId="74E4DC1A" w14:textId="06C6E1BB" w:rsidR="00415787" w:rsidRDefault="009777EF">
      <w:pPr>
        <w:pStyle w:val="Heading1"/>
      </w:pPr>
      <w:bookmarkStart w:id="1105" w:name="_Toc526335974"/>
      <w:bookmarkStart w:id="1106" w:name="_Toc526336118"/>
      <w:bookmarkStart w:id="1107" w:name="_Toc526336262"/>
      <w:bookmarkStart w:id="1108" w:name="_Toc526336405"/>
      <w:bookmarkStart w:id="1109" w:name="_Toc526336574"/>
      <w:bookmarkStart w:id="1110" w:name="_Toc526336744"/>
      <w:bookmarkStart w:id="1111" w:name="_Toc526336914"/>
      <w:bookmarkStart w:id="1112" w:name="_Toc526337084"/>
      <w:bookmarkStart w:id="1113" w:name="_Toc526360892"/>
      <w:bookmarkStart w:id="1114" w:name="_Toc526362060"/>
      <w:bookmarkStart w:id="1115" w:name="_Toc526362147"/>
      <w:bookmarkStart w:id="1116" w:name="_Toc526367905"/>
      <w:bookmarkStart w:id="1117" w:name="_Toc526408271"/>
      <w:bookmarkStart w:id="1118" w:name="_Toc526408432"/>
      <w:bookmarkStart w:id="1119" w:name="_Toc526408519"/>
      <w:bookmarkStart w:id="1120" w:name="_Toc526408606"/>
      <w:bookmarkStart w:id="1121" w:name="_Toc526409255"/>
      <w:bookmarkStart w:id="1122" w:name="_Toc526418213"/>
      <w:bookmarkStart w:id="1123" w:name="_Toc526418499"/>
      <w:bookmarkStart w:id="1124" w:name="_Toc346421"/>
      <w:bookmarkStart w:id="1125" w:name="_Toc349774"/>
      <w:bookmarkStart w:id="1126" w:name="_Toc358046"/>
      <w:bookmarkStart w:id="1127" w:name="_Toc358263"/>
      <w:bookmarkStart w:id="1128" w:name="_Toc358323"/>
      <w:bookmarkStart w:id="1129" w:name="_Toc358376"/>
      <w:bookmarkStart w:id="1130" w:name="_Toc358476"/>
      <w:bookmarkStart w:id="1131" w:name="_Ref525981811"/>
      <w:bookmarkStart w:id="1132" w:name="_Ref525992981"/>
      <w:bookmarkStart w:id="1133" w:name="_Ref525999218"/>
      <w:bookmarkStart w:id="1134" w:name="_Ref526279244"/>
      <w:bookmarkStart w:id="1135" w:name="_Toc381597"/>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r>
        <w:lastRenderedPageBreak/>
        <w:t xml:space="preserve">ASCOM </w:t>
      </w:r>
      <w:r w:rsidR="005706D3">
        <w:t>R</w:t>
      </w:r>
      <w:bookmarkEnd w:id="1131"/>
      <w:r w:rsidR="00CC7CAD">
        <w:t>emote</w:t>
      </w:r>
      <w:bookmarkEnd w:id="1132"/>
      <w:bookmarkEnd w:id="1133"/>
      <w:bookmarkEnd w:id="1134"/>
      <w:bookmarkEnd w:id="1135"/>
    </w:p>
    <w:p w14:paraId="0ADCC7FC" w14:textId="77777777" w:rsidR="00415787" w:rsidRPr="002C32AD" w:rsidRDefault="005706D3">
      <w:pPr>
        <w:pStyle w:val="Heading2"/>
      </w:pPr>
      <w:bookmarkStart w:id="1136" w:name="_Toc381598"/>
      <w:r w:rsidRPr="002C32AD">
        <w:t>Concept</w:t>
      </w:r>
      <w:r w:rsidR="00405641" w:rsidRPr="002C32AD">
        <w:t xml:space="preserve"> and Capabilities</w:t>
      </w:r>
      <w:bookmarkEnd w:id="1136"/>
    </w:p>
    <w:p w14:paraId="52F0CFCF" w14:textId="4C08AFD3" w:rsidR="00853ECE" w:rsidRDefault="00405641">
      <w:r>
        <w:t>ASCOM Remote use</w:t>
      </w:r>
      <w:r w:rsidR="00042CF4">
        <w:t>s</w:t>
      </w:r>
      <w:r>
        <w:t xml:space="preserve"> the ASCOM </w:t>
      </w:r>
      <w:r w:rsidR="00E90C3D">
        <w:t>Alpaca</w:t>
      </w:r>
      <w:r>
        <w:t xml:space="preserve"> API</w:t>
      </w:r>
      <w:r w:rsidR="00042CF4">
        <w:t>s</w:t>
      </w:r>
      <w:r>
        <w:t xml:space="preserve"> to d</w:t>
      </w:r>
      <w:r w:rsidR="00AF1666">
        <w:t xml:space="preserve">eliver </w:t>
      </w:r>
      <w:r w:rsidR="00042CF4">
        <w:t xml:space="preserve">three </w:t>
      </w:r>
      <w:r w:rsidR="00AF1666">
        <w:t>capabilities for networked devices:</w:t>
      </w:r>
    </w:p>
    <w:p w14:paraId="7B611A0D" w14:textId="77777777" w:rsidR="00AF1666" w:rsidRDefault="00042CF4" w:rsidP="00DA4CFD">
      <w:pPr>
        <w:pStyle w:val="ListParagraph"/>
        <w:numPr>
          <w:ilvl w:val="0"/>
          <w:numId w:val="27"/>
        </w:numPr>
      </w:pPr>
      <w:r>
        <w:t xml:space="preserve">ASCOM </w:t>
      </w:r>
      <w:r w:rsidR="00AF1666">
        <w:t>Windows applications and drivers can</w:t>
      </w:r>
      <w:r>
        <w:t>, for the first time,</w:t>
      </w:r>
      <w:r w:rsidR="00AF1666">
        <w:t xml:space="preserve"> run on separate PCs </w:t>
      </w:r>
    </w:p>
    <w:p w14:paraId="57316D77" w14:textId="2F786947" w:rsidR="00042CF4" w:rsidRDefault="005A1B3F" w:rsidP="00DA4CFD">
      <w:pPr>
        <w:pStyle w:val="ListParagraph"/>
        <w:numPr>
          <w:ilvl w:val="0"/>
          <w:numId w:val="27"/>
        </w:numPr>
      </w:pPr>
      <w:r>
        <w:t>A</w:t>
      </w:r>
      <w:r w:rsidR="00042CF4">
        <w:t xml:space="preserve">pplications on any platform can use the </w:t>
      </w:r>
      <w:r w:rsidR="00E90C3D">
        <w:t>ASCOM Alpaca</w:t>
      </w:r>
      <w:r w:rsidR="00042CF4">
        <w:t xml:space="preserve"> APIs directly, without any COM technology, to communicate with </w:t>
      </w:r>
      <w:r>
        <w:t>all of today’s</w:t>
      </w:r>
      <w:r w:rsidR="00042CF4">
        <w:t xml:space="preserve"> COM based ASCOM Windows drivers.</w:t>
      </w:r>
    </w:p>
    <w:p w14:paraId="1E415B1B" w14:textId="70D7F7B2" w:rsidR="00AF1666" w:rsidRDefault="00042CF4" w:rsidP="00042CF4">
      <w:pPr>
        <w:pStyle w:val="ListParagraph"/>
        <w:numPr>
          <w:ilvl w:val="0"/>
          <w:numId w:val="27"/>
        </w:numPr>
      </w:pPr>
      <w:r>
        <w:t>Today’s ASCOM Windows a</w:t>
      </w:r>
      <w:r w:rsidR="00AF1666">
        <w:t xml:space="preserve">pplications </w:t>
      </w:r>
      <w:r>
        <w:t xml:space="preserve">can communicate with new drivers that use the </w:t>
      </w:r>
      <w:r w:rsidR="00E90C3D">
        <w:t>ASCOM Alpaca</w:t>
      </w:r>
      <w:r>
        <w:t xml:space="preserve"> APIs directly without using any COM technology.</w:t>
      </w:r>
    </w:p>
    <w:p w14:paraId="4C50CB5D" w14:textId="77777777" w:rsidR="00A3474B" w:rsidRDefault="00A3474B" w:rsidP="00A3474B">
      <w:r>
        <w:t>ASCOM Remote comprises two components:</w:t>
      </w:r>
    </w:p>
    <w:p w14:paraId="52967D3C" w14:textId="5BD8729D" w:rsidR="00A3474B" w:rsidRDefault="00A3474B" w:rsidP="00A3474B">
      <w:pPr>
        <w:pStyle w:val="ListParagraph"/>
        <w:numPr>
          <w:ilvl w:val="0"/>
          <w:numId w:val="28"/>
        </w:numPr>
      </w:pPr>
      <w:r>
        <w:t xml:space="preserve">A set of </w:t>
      </w:r>
      <w:r w:rsidRPr="00DA4CFD">
        <w:rPr>
          <w:b/>
          <w:i/>
        </w:rPr>
        <w:t>Remote Clients</w:t>
      </w:r>
      <w:r>
        <w:t xml:space="preserve"> that appear </w:t>
      </w:r>
      <w:r w:rsidR="005A1B3F">
        <w:t xml:space="preserve">as </w:t>
      </w:r>
      <w:r>
        <w:t>local drivers</w:t>
      </w:r>
      <w:r w:rsidR="005A1B3F">
        <w:t xml:space="preserve"> to ASCOM Windows applications</w:t>
      </w:r>
      <w:r>
        <w:t xml:space="preserve">. These receive COM based commands from the local application and translate them into </w:t>
      </w:r>
      <w:r w:rsidR="00E90C3D">
        <w:t>ASCOM Alpaca</w:t>
      </w:r>
      <w:r>
        <w:t xml:space="preserve"> calls, which are sent to networked device</w:t>
      </w:r>
      <w:r w:rsidR="005A1B3F">
        <w:t>s</w:t>
      </w:r>
      <w:r>
        <w:t xml:space="preserve"> that expose the </w:t>
      </w:r>
      <w:r w:rsidR="00E90C3D">
        <w:t>ASCOM Alpaca</w:t>
      </w:r>
      <w:r>
        <w:t xml:space="preserve"> API.</w:t>
      </w:r>
    </w:p>
    <w:p w14:paraId="724F4774" w14:textId="56225524" w:rsidR="00A3474B" w:rsidRDefault="00A3474B" w:rsidP="00A3474B">
      <w:pPr>
        <w:pStyle w:val="ListParagraph"/>
        <w:numPr>
          <w:ilvl w:val="0"/>
          <w:numId w:val="28"/>
        </w:numPr>
      </w:pPr>
      <w:r>
        <w:t xml:space="preserve">A </w:t>
      </w:r>
      <w:r w:rsidRPr="00DA4CFD">
        <w:rPr>
          <w:b/>
          <w:i/>
        </w:rPr>
        <w:t>Remote Server</w:t>
      </w:r>
      <w:r>
        <w:t xml:space="preserve"> that can host up to 10 COM based ASCOM drivers and present these through the </w:t>
      </w:r>
      <w:r w:rsidR="00E90C3D">
        <w:t>ASCOM Alpaca</w:t>
      </w:r>
      <w:r>
        <w:t xml:space="preserve"> interfaces.</w:t>
      </w:r>
    </w:p>
    <w:p w14:paraId="6675131E" w14:textId="06FD6EA0" w:rsidR="00A3474B" w:rsidRDefault="00A3474B" w:rsidP="00DA4CFD">
      <w:r>
        <w:t xml:space="preserve">This graphic shows a </w:t>
      </w:r>
      <w:r w:rsidR="002C02FD">
        <w:t xml:space="preserve">COM client using a </w:t>
      </w:r>
      <w:r w:rsidR="005A1B3F" w:rsidRPr="00DA4CFD">
        <w:rPr>
          <w:i/>
        </w:rPr>
        <w:t>R</w:t>
      </w:r>
      <w:r w:rsidRPr="00DA4CFD">
        <w:rPr>
          <w:i/>
        </w:rPr>
        <w:t xml:space="preserve">emote </w:t>
      </w:r>
      <w:r w:rsidR="005A1B3F" w:rsidRPr="00DA4CFD">
        <w:rPr>
          <w:i/>
        </w:rPr>
        <w:t>C</w:t>
      </w:r>
      <w:r w:rsidRPr="00DA4CFD">
        <w:rPr>
          <w:i/>
        </w:rPr>
        <w:t>lient</w:t>
      </w:r>
      <w:r>
        <w:t xml:space="preserve"> </w:t>
      </w:r>
      <w:r w:rsidR="002C02FD">
        <w:t xml:space="preserve">driver to access </w:t>
      </w:r>
      <w:r>
        <w:t xml:space="preserve">COM </w:t>
      </w:r>
      <w:r w:rsidR="002C02FD">
        <w:t xml:space="preserve">and </w:t>
      </w:r>
      <w:r>
        <w:t>native drivers</w:t>
      </w:r>
      <w:r w:rsidR="002C02FD">
        <w:t xml:space="preserve"> hosted on remote devices</w:t>
      </w:r>
      <w:r>
        <w:t>:</w:t>
      </w:r>
    </w:p>
    <w:p w14:paraId="346B47FB" w14:textId="403E8904" w:rsidR="002E05A6" w:rsidRDefault="002C02FD" w:rsidP="00DA4CFD">
      <w:pPr>
        <w:keepNext/>
        <w:jc w:val="center"/>
      </w:pPr>
      <w:r w:rsidRPr="002C02FD">
        <w:rPr>
          <w:noProof/>
        </w:rPr>
        <w:drawing>
          <wp:inline distT="0" distB="0" distL="0" distR="0" wp14:anchorId="33B5D8E6" wp14:editId="216C0D9D">
            <wp:extent cx="5580312" cy="4356340"/>
            <wp:effectExtent l="0" t="0" r="190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6239" cy="4376580"/>
                    </a:xfrm>
                    <a:prstGeom prst="rect">
                      <a:avLst/>
                    </a:prstGeom>
                    <a:noFill/>
                    <a:ln>
                      <a:noFill/>
                    </a:ln>
                  </pic:spPr>
                </pic:pic>
              </a:graphicData>
            </a:graphic>
          </wp:inline>
        </w:drawing>
      </w:r>
      <w:r w:rsidRPr="002C02FD">
        <w:t xml:space="preserve"> </w:t>
      </w:r>
      <w:r w:rsidR="00FE6FEE" w:rsidRPr="00FE6FEE">
        <w:t xml:space="preserve"> </w:t>
      </w:r>
    </w:p>
    <w:p w14:paraId="12B5391C" w14:textId="5AD5DBC6" w:rsidR="00405641" w:rsidRDefault="002E05A6" w:rsidP="00DA4CFD">
      <w:pPr>
        <w:pStyle w:val="Caption"/>
      </w:pPr>
      <w:bookmarkStart w:id="1137" w:name="_Toc358286"/>
      <w:bookmarkStart w:id="1138" w:name="_Toc381612"/>
      <w:r>
        <w:t xml:space="preserve">Figure </w:t>
      </w:r>
      <w:r>
        <w:fldChar w:fldCharType="begin"/>
      </w:r>
      <w:r>
        <w:instrText xml:space="preserve"> SEQ Figure \* ARABIC </w:instrText>
      </w:r>
      <w:r>
        <w:fldChar w:fldCharType="separate"/>
      </w:r>
      <w:r w:rsidR="00202A26">
        <w:rPr>
          <w:noProof/>
        </w:rPr>
        <w:t>5</w:t>
      </w:r>
      <w:r>
        <w:fldChar w:fldCharType="end"/>
      </w:r>
      <w:r>
        <w:t xml:space="preserve"> - COM Client accessing </w:t>
      </w:r>
      <w:r w:rsidR="008D03A9">
        <w:t xml:space="preserve">a </w:t>
      </w:r>
      <w:r>
        <w:t>remote</w:t>
      </w:r>
      <w:r>
        <w:rPr>
          <w:noProof/>
        </w:rPr>
        <w:t xml:space="preserve"> COM or non-COM driver</w:t>
      </w:r>
      <w:bookmarkEnd w:id="1137"/>
      <w:bookmarkEnd w:id="1138"/>
    </w:p>
    <w:p w14:paraId="75A29898" w14:textId="77777777" w:rsidR="005A1B3F" w:rsidRDefault="005A1B3F">
      <w:r>
        <w:lastRenderedPageBreak/>
        <w:t xml:space="preserve">This graphic shows non-Windows applications using current COM based ASCOM drivers hosted by the </w:t>
      </w:r>
      <w:r w:rsidRPr="00DA4CFD">
        <w:rPr>
          <w:i/>
        </w:rPr>
        <w:t>Remote Server</w:t>
      </w:r>
      <w:r>
        <w:t>:</w:t>
      </w:r>
    </w:p>
    <w:p w14:paraId="79C4ED96" w14:textId="77777777" w:rsidR="002E05A6" w:rsidRDefault="003479F0" w:rsidP="00DA4CFD">
      <w:pPr>
        <w:keepNext/>
        <w:jc w:val="right"/>
      </w:pPr>
      <w:r w:rsidRPr="003479F0">
        <w:rPr>
          <w:noProof/>
        </w:rPr>
        <w:drawing>
          <wp:inline distT="0" distB="0" distL="0" distR="0" wp14:anchorId="412AA29C" wp14:editId="1BAD0FB8">
            <wp:extent cx="5305670" cy="41493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1030" cy="4176959"/>
                    </a:xfrm>
                    <a:prstGeom prst="rect">
                      <a:avLst/>
                    </a:prstGeom>
                  </pic:spPr>
                </pic:pic>
              </a:graphicData>
            </a:graphic>
          </wp:inline>
        </w:drawing>
      </w:r>
    </w:p>
    <w:p w14:paraId="12DB82C4" w14:textId="7DC50A7E" w:rsidR="00405641" w:rsidRDefault="002E05A6" w:rsidP="00DA4CFD">
      <w:pPr>
        <w:pStyle w:val="Caption"/>
      </w:pPr>
      <w:bookmarkStart w:id="1139" w:name="_Toc358287"/>
      <w:bookmarkStart w:id="1140" w:name="_Toc381613"/>
      <w:r>
        <w:t xml:space="preserve">Figure </w:t>
      </w:r>
      <w:r>
        <w:fldChar w:fldCharType="begin"/>
      </w:r>
      <w:r>
        <w:instrText xml:space="preserve"> SEQ Figure \* ARABIC </w:instrText>
      </w:r>
      <w:r>
        <w:fldChar w:fldCharType="separate"/>
      </w:r>
      <w:r w:rsidR="00202A26">
        <w:rPr>
          <w:noProof/>
        </w:rPr>
        <w:t>6</w:t>
      </w:r>
      <w:r>
        <w:fldChar w:fldCharType="end"/>
      </w:r>
      <w:r>
        <w:t xml:space="preserve"> - Non-Windows applications accessing a remote COM based driver</w:t>
      </w:r>
      <w:bookmarkEnd w:id="1139"/>
      <w:bookmarkEnd w:id="1140"/>
    </w:p>
    <w:p w14:paraId="11C54905" w14:textId="33E50A96" w:rsidR="003C3B12" w:rsidRDefault="00C351BE">
      <w:pPr>
        <w:pStyle w:val="Heading3"/>
      </w:pPr>
      <w:bookmarkStart w:id="1141" w:name="_Toc526332202"/>
      <w:bookmarkStart w:id="1142" w:name="_Toc526332367"/>
      <w:bookmarkStart w:id="1143" w:name="_Toc526332531"/>
      <w:bookmarkStart w:id="1144" w:name="_Toc526332695"/>
      <w:bookmarkStart w:id="1145" w:name="_Toc526332865"/>
      <w:bookmarkStart w:id="1146" w:name="_Toc526333035"/>
      <w:bookmarkStart w:id="1147" w:name="_Toc526333199"/>
      <w:bookmarkStart w:id="1148" w:name="_Toc526333369"/>
      <w:bookmarkStart w:id="1149" w:name="_Toc526333534"/>
      <w:bookmarkStart w:id="1150" w:name="_Toc526333697"/>
      <w:bookmarkStart w:id="1151" w:name="_Toc526333860"/>
      <w:bookmarkStart w:id="1152" w:name="_Toc526334023"/>
      <w:bookmarkStart w:id="1153" w:name="_Toc526334186"/>
      <w:bookmarkStart w:id="1154" w:name="_Toc526334350"/>
      <w:bookmarkStart w:id="1155" w:name="_Toc526334513"/>
      <w:bookmarkStart w:id="1156" w:name="_Toc526334677"/>
      <w:bookmarkStart w:id="1157" w:name="_Toc526334841"/>
      <w:bookmarkStart w:id="1158" w:name="_Toc526335006"/>
      <w:bookmarkStart w:id="1159" w:name="_Toc526335170"/>
      <w:bookmarkStart w:id="1160" w:name="_Toc526335335"/>
      <w:bookmarkStart w:id="1161" w:name="_Toc526335498"/>
      <w:bookmarkStart w:id="1162" w:name="_Toc526335661"/>
      <w:bookmarkStart w:id="1163" w:name="_Toc526335834"/>
      <w:bookmarkStart w:id="1164" w:name="_Toc526335977"/>
      <w:bookmarkStart w:id="1165" w:name="_Toc526336121"/>
      <w:bookmarkStart w:id="1166" w:name="_Toc526336265"/>
      <w:bookmarkStart w:id="1167" w:name="_Toc526336408"/>
      <w:bookmarkStart w:id="1168" w:name="_Toc526336577"/>
      <w:bookmarkStart w:id="1169" w:name="_Toc526336747"/>
      <w:bookmarkStart w:id="1170" w:name="_Toc526336917"/>
      <w:bookmarkStart w:id="1171" w:name="_Toc526408275"/>
      <w:bookmarkStart w:id="1172" w:name="_Toc526332203"/>
      <w:bookmarkStart w:id="1173" w:name="_Toc526332368"/>
      <w:bookmarkStart w:id="1174" w:name="_Toc526332532"/>
      <w:bookmarkStart w:id="1175" w:name="_Toc526332696"/>
      <w:bookmarkStart w:id="1176" w:name="_Toc526332866"/>
      <w:bookmarkStart w:id="1177" w:name="_Toc526333036"/>
      <w:bookmarkStart w:id="1178" w:name="_Toc526333200"/>
      <w:bookmarkStart w:id="1179" w:name="_Toc526333370"/>
      <w:bookmarkStart w:id="1180" w:name="_Toc526333535"/>
      <w:bookmarkStart w:id="1181" w:name="_Toc526333698"/>
      <w:bookmarkStart w:id="1182" w:name="_Toc526333861"/>
      <w:bookmarkStart w:id="1183" w:name="_Toc526334024"/>
      <w:bookmarkStart w:id="1184" w:name="_Toc526334187"/>
      <w:bookmarkStart w:id="1185" w:name="_Toc526334351"/>
      <w:bookmarkStart w:id="1186" w:name="_Toc526334514"/>
      <w:bookmarkStart w:id="1187" w:name="_Toc526334678"/>
      <w:bookmarkStart w:id="1188" w:name="_Toc526334842"/>
      <w:bookmarkStart w:id="1189" w:name="_Toc526335007"/>
      <w:bookmarkStart w:id="1190" w:name="_Toc526335171"/>
      <w:bookmarkStart w:id="1191" w:name="_Toc526335336"/>
      <w:bookmarkStart w:id="1192" w:name="_Toc526335499"/>
      <w:bookmarkStart w:id="1193" w:name="_Toc526335662"/>
      <w:bookmarkStart w:id="1194" w:name="_Toc526335835"/>
      <w:bookmarkStart w:id="1195" w:name="_Toc526335978"/>
      <w:bookmarkStart w:id="1196" w:name="_Toc526336122"/>
      <w:bookmarkStart w:id="1197" w:name="_Toc526336266"/>
      <w:bookmarkStart w:id="1198" w:name="_Toc526336409"/>
      <w:bookmarkStart w:id="1199" w:name="_Toc526336578"/>
      <w:bookmarkStart w:id="1200" w:name="_Toc526336748"/>
      <w:bookmarkStart w:id="1201" w:name="_Toc526336918"/>
      <w:bookmarkStart w:id="1202" w:name="_Toc526408276"/>
      <w:bookmarkStart w:id="1203" w:name="_Toc526332204"/>
      <w:bookmarkStart w:id="1204" w:name="_Toc526332369"/>
      <w:bookmarkStart w:id="1205" w:name="_Toc526332533"/>
      <w:bookmarkStart w:id="1206" w:name="_Toc526332697"/>
      <w:bookmarkStart w:id="1207" w:name="_Toc526332867"/>
      <w:bookmarkStart w:id="1208" w:name="_Toc526333037"/>
      <w:bookmarkStart w:id="1209" w:name="_Toc526333201"/>
      <w:bookmarkStart w:id="1210" w:name="_Toc526333371"/>
      <w:bookmarkStart w:id="1211" w:name="_Toc526333536"/>
      <w:bookmarkStart w:id="1212" w:name="_Toc526333699"/>
      <w:bookmarkStart w:id="1213" w:name="_Toc526333862"/>
      <w:bookmarkStart w:id="1214" w:name="_Toc526334025"/>
      <w:bookmarkStart w:id="1215" w:name="_Toc526334188"/>
      <w:bookmarkStart w:id="1216" w:name="_Toc526334352"/>
      <w:bookmarkStart w:id="1217" w:name="_Toc526334515"/>
      <w:bookmarkStart w:id="1218" w:name="_Toc526334679"/>
      <w:bookmarkStart w:id="1219" w:name="_Toc526334843"/>
      <w:bookmarkStart w:id="1220" w:name="_Toc526335008"/>
      <w:bookmarkStart w:id="1221" w:name="_Toc526335172"/>
      <w:bookmarkStart w:id="1222" w:name="_Toc526335337"/>
      <w:bookmarkStart w:id="1223" w:name="_Toc526335500"/>
      <w:bookmarkStart w:id="1224" w:name="_Toc526335663"/>
      <w:bookmarkStart w:id="1225" w:name="_Toc526335836"/>
      <w:bookmarkStart w:id="1226" w:name="_Toc526335979"/>
      <w:bookmarkStart w:id="1227" w:name="_Toc526336123"/>
      <w:bookmarkStart w:id="1228" w:name="_Toc526336267"/>
      <w:bookmarkStart w:id="1229" w:name="_Toc526336410"/>
      <w:bookmarkStart w:id="1230" w:name="_Toc526336579"/>
      <w:bookmarkStart w:id="1231" w:name="_Toc526336749"/>
      <w:bookmarkStart w:id="1232" w:name="_Toc526336919"/>
      <w:bookmarkStart w:id="1233" w:name="_Toc526408277"/>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r>
        <w:t xml:space="preserve">ASCOM </w:t>
      </w:r>
      <w:bookmarkStart w:id="1234" w:name="_Toc526332206"/>
      <w:bookmarkStart w:id="1235" w:name="_Toc526332371"/>
      <w:bookmarkStart w:id="1236" w:name="_Toc526332535"/>
      <w:bookmarkStart w:id="1237" w:name="_Toc526332699"/>
      <w:bookmarkStart w:id="1238" w:name="_Toc526332869"/>
      <w:bookmarkStart w:id="1239" w:name="_Toc526333039"/>
      <w:bookmarkStart w:id="1240" w:name="_Toc526333203"/>
      <w:bookmarkStart w:id="1241" w:name="_Toc526333373"/>
      <w:bookmarkStart w:id="1242" w:name="_Toc526333538"/>
      <w:bookmarkStart w:id="1243" w:name="_Toc526333701"/>
      <w:bookmarkStart w:id="1244" w:name="_Toc526333864"/>
      <w:bookmarkStart w:id="1245" w:name="_Toc526334027"/>
      <w:bookmarkStart w:id="1246" w:name="_Toc526334190"/>
      <w:bookmarkStart w:id="1247" w:name="_Toc526334354"/>
      <w:bookmarkStart w:id="1248" w:name="_Toc526334517"/>
      <w:bookmarkStart w:id="1249" w:name="_Toc526334681"/>
      <w:bookmarkStart w:id="1250" w:name="_Toc526334845"/>
      <w:bookmarkStart w:id="1251" w:name="_Toc526335010"/>
      <w:bookmarkStart w:id="1252" w:name="_Toc526335174"/>
      <w:bookmarkStart w:id="1253" w:name="_Toc526335339"/>
      <w:bookmarkStart w:id="1254" w:name="_Toc526335502"/>
      <w:bookmarkStart w:id="1255" w:name="_Toc526335665"/>
      <w:bookmarkStart w:id="1256" w:name="_Toc526408279"/>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r w:rsidR="003C3B12">
        <w:t xml:space="preserve">Remote </w:t>
      </w:r>
      <w:r w:rsidR="000700D1">
        <w:t>Client</w:t>
      </w:r>
    </w:p>
    <w:p w14:paraId="588EF6CB" w14:textId="74D3F20F" w:rsidR="003C3B12" w:rsidRDefault="00CD4894" w:rsidP="003C3B12">
      <w:r>
        <w:t>This a</w:t>
      </w:r>
      <w:r w:rsidR="003C3B12">
        <w:t>ppears to client application</w:t>
      </w:r>
      <w:r w:rsidR="00D451EA">
        <w:t>s</w:t>
      </w:r>
      <w:r w:rsidR="003C3B12">
        <w:t xml:space="preserve"> as a driver of the required device type e.g. Telescope. This component translates the client</w:t>
      </w:r>
      <w:r w:rsidR="000700D1">
        <w:t>’</w:t>
      </w:r>
      <w:r w:rsidR="003C3B12">
        <w:t xml:space="preserve">s COM requests into the </w:t>
      </w:r>
      <w:r w:rsidR="00E90C3D">
        <w:t>ASCOM Alpaca</w:t>
      </w:r>
      <w:r w:rsidR="003C3B12">
        <w:t xml:space="preserve"> API standard, handles authentication, encryption and transport of the command to the remote host that houses the remote driver.</w:t>
      </w:r>
    </w:p>
    <w:p w14:paraId="7F9EA980" w14:textId="71DB22EB" w:rsidR="003C3B12" w:rsidRDefault="003C3B12" w:rsidP="003C3B12">
      <w:r>
        <w:t xml:space="preserve">The remote </w:t>
      </w:r>
      <w:r w:rsidR="000700D1">
        <w:t xml:space="preserve">client </w:t>
      </w:r>
      <w:r>
        <w:t xml:space="preserve">can be configured through its </w:t>
      </w:r>
      <w:r w:rsidR="000700D1">
        <w:t xml:space="preserve">driver </w:t>
      </w:r>
      <w:r>
        <w:t xml:space="preserve">Setup Dialogue with required access credentials and the </w:t>
      </w:r>
      <w:r w:rsidR="00FA2E60">
        <w:t xml:space="preserve">remote </w:t>
      </w:r>
      <w:r>
        <w:t>device</w:t>
      </w:r>
      <w:r w:rsidR="00FA2E60">
        <w:t>’s</w:t>
      </w:r>
      <w:r>
        <w:t xml:space="preserve"> URL or IP address </w:t>
      </w:r>
      <w:r w:rsidR="00FA2E60">
        <w:t>and port</w:t>
      </w:r>
      <w:r>
        <w:t>.</w:t>
      </w:r>
    </w:p>
    <w:p w14:paraId="04D998F4" w14:textId="2B132A08" w:rsidR="003C3B12" w:rsidRDefault="00C351BE">
      <w:pPr>
        <w:pStyle w:val="Heading3"/>
      </w:pPr>
      <w:r>
        <w:t xml:space="preserve">ASCOM </w:t>
      </w:r>
      <w:r w:rsidR="00FA2E60">
        <w:t xml:space="preserve">Remote </w:t>
      </w:r>
      <w:r w:rsidR="003C3B12">
        <w:t>Server</w:t>
      </w:r>
    </w:p>
    <w:p w14:paraId="35034084" w14:textId="77777777" w:rsidR="008C5075" w:rsidRDefault="003C3B12" w:rsidP="008C5075">
      <w:r>
        <w:t>This component expose</w:t>
      </w:r>
      <w:r w:rsidR="000700D1">
        <w:t>s</w:t>
      </w:r>
      <w:r>
        <w:t xml:space="preserve"> an IP end point </w:t>
      </w:r>
      <w:r w:rsidR="000700D1">
        <w:t>and translate</w:t>
      </w:r>
      <w:r w:rsidR="00E07AFF">
        <w:t>s</w:t>
      </w:r>
      <w:r w:rsidR="000700D1">
        <w:t xml:space="preserve"> </w:t>
      </w:r>
      <w:r>
        <w:t xml:space="preserve">incoming </w:t>
      </w:r>
      <w:r w:rsidR="00E90C3D">
        <w:t>ASCOM Alpaca</w:t>
      </w:r>
      <w:r w:rsidR="00E07AFF">
        <w:t xml:space="preserve"> </w:t>
      </w:r>
      <w:r>
        <w:t xml:space="preserve">API requests </w:t>
      </w:r>
      <w:r w:rsidR="000700D1">
        <w:t xml:space="preserve">back to COM requests before </w:t>
      </w:r>
      <w:r>
        <w:t>pass</w:t>
      </w:r>
      <w:r w:rsidR="000700D1">
        <w:t>ing</w:t>
      </w:r>
      <w:r>
        <w:t xml:space="preserve"> </w:t>
      </w:r>
      <w:r w:rsidR="000700D1">
        <w:t xml:space="preserve">them </w:t>
      </w:r>
      <w:r>
        <w:t xml:space="preserve">to </w:t>
      </w:r>
      <w:r w:rsidR="00C351BE">
        <w:t xml:space="preserve">the configured </w:t>
      </w:r>
      <w:r>
        <w:t>drivers</w:t>
      </w:r>
      <w:r w:rsidR="00C351BE">
        <w:t xml:space="preserve"> installed on that machine</w:t>
      </w:r>
      <w:r>
        <w:t>.</w:t>
      </w:r>
      <w:r w:rsidR="00584EA4">
        <w:t xml:space="preserve"> The following figure shows a Windows COM application using a Remote Client driver to talk with a Remote Server that is hosting a Windows COM driver running on a remote PC.</w:t>
      </w:r>
      <w:r w:rsidR="008C5075" w:rsidRPr="008C5075">
        <w:t xml:space="preserve"> </w:t>
      </w:r>
    </w:p>
    <w:p w14:paraId="3421F4CD" w14:textId="7DB8C8FB" w:rsidR="008C5075" w:rsidRDefault="008C5075" w:rsidP="008C5075">
      <w:r>
        <w:t>The appendix in section 4 explains the difference between in-process and out of process COM drivers.</w:t>
      </w:r>
    </w:p>
    <w:p w14:paraId="25453D6C" w14:textId="5478F8D8" w:rsidR="002E05A6" w:rsidRDefault="00010C22" w:rsidP="00DA4CFD">
      <w:pPr>
        <w:keepNext/>
      </w:pPr>
      <w:r w:rsidRPr="00010C22">
        <w:rPr>
          <w:noProof/>
        </w:rPr>
        <w:lastRenderedPageBreak/>
        <w:drawing>
          <wp:inline distT="0" distB="0" distL="0" distR="0" wp14:anchorId="7E69C2EB" wp14:editId="76AAC311">
            <wp:extent cx="5943600" cy="43192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19270"/>
                    </a:xfrm>
                    <a:prstGeom prst="rect">
                      <a:avLst/>
                    </a:prstGeom>
                    <a:noFill/>
                    <a:ln>
                      <a:noFill/>
                    </a:ln>
                  </pic:spPr>
                </pic:pic>
              </a:graphicData>
            </a:graphic>
          </wp:inline>
        </w:drawing>
      </w:r>
    </w:p>
    <w:p w14:paraId="6C521633" w14:textId="2143E59E" w:rsidR="00AD2BFE" w:rsidRDefault="002E05A6" w:rsidP="00DA4CFD">
      <w:pPr>
        <w:pStyle w:val="Caption"/>
      </w:pPr>
      <w:bookmarkStart w:id="1257" w:name="_Toc358289"/>
      <w:bookmarkStart w:id="1258" w:name="_Toc381614"/>
      <w:r>
        <w:t xml:space="preserve">Figure </w:t>
      </w:r>
      <w:r>
        <w:fldChar w:fldCharType="begin"/>
      </w:r>
      <w:r>
        <w:instrText xml:space="preserve"> SEQ Figure \* ARABIC </w:instrText>
      </w:r>
      <w:r>
        <w:fldChar w:fldCharType="separate"/>
      </w:r>
      <w:r w:rsidR="00202A26">
        <w:rPr>
          <w:noProof/>
        </w:rPr>
        <w:t>7</w:t>
      </w:r>
      <w:r>
        <w:fldChar w:fldCharType="end"/>
      </w:r>
      <w:r>
        <w:t xml:space="preserve"> </w:t>
      </w:r>
      <w:r w:rsidR="00584EA4">
        <w:t>–</w:t>
      </w:r>
      <w:r>
        <w:t xml:space="preserve"> </w:t>
      </w:r>
      <w:r w:rsidR="00584EA4">
        <w:t>ASCOM Remote facilitates a COM client to use a driver running on a remote PC</w:t>
      </w:r>
      <w:bookmarkEnd w:id="1257"/>
      <w:bookmarkEnd w:id="1258"/>
    </w:p>
    <w:p w14:paraId="242A84AF" w14:textId="2AE330C2" w:rsidR="00AD2BFE" w:rsidRDefault="00F96DEC">
      <w:pPr>
        <w:pStyle w:val="Heading2"/>
      </w:pPr>
      <w:bookmarkStart w:id="1259" w:name="_Toc381599"/>
      <w:r>
        <w:t xml:space="preserve">Security </w:t>
      </w:r>
      <w:r w:rsidR="004203B2">
        <w:t>Concerns</w:t>
      </w:r>
      <w:bookmarkEnd w:id="1259"/>
    </w:p>
    <w:p w14:paraId="6ABFFB91" w14:textId="19EBADD7" w:rsidR="002B2E69" w:rsidRDefault="00584EA4" w:rsidP="004203B2">
      <w:r>
        <w:t xml:space="preserve">You should think carefully </w:t>
      </w:r>
      <w:r w:rsidR="002B2E69">
        <w:t>before</w:t>
      </w:r>
      <w:r>
        <w:t xml:space="preserve"> exposing observatory devices </w:t>
      </w:r>
      <w:r w:rsidR="002B2E69">
        <w:t xml:space="preserve">over the Internet. </w:t>
      </w:r>
      <w:r w:rsidR="00547CDA">
        <w:t xml:space="preserve">Network and device security are </w:t>
      </w:r>
      <w:r w:rsidR="002B2E69">
        <w:t xml:space="preserve">critical </w:t>
      </w:r>
      <w:r w:rsidR="00547CDA">
        <w:t xml:space="preserve">and effective solutions </w:t>
      </w:r>
      <w:r w:rsidR="002B2E69">
        <w:t>will need additional components</w:t>
      </w:r>
      <w:r w:rsidR="00547CDA">
        <w:t xml:space="preserve">. </w:t>
      </w:r>
    </w:p>
    <w:p w14:paraId="0E31059E" w14:textId="19A0CE60" w:rsidR="004203B2" w:rsidRDefault="00547CDA" w:rsidP="00DA4CFD">
      <w:r>
        <w:t xml:space="preserve">The Remote </w:t>
      </w:r>
      <w:r w:rsidR="002B2E69">
        <w:t>C</w:t>
      </w:r>
      <w:r>
        <w:t xml:space="preserve">lient and </w:t>
      </w:r>
      <w:r w:rsidR="002B2E69">
        <w:t>Remote S</w:t>
      </w:r>
      <w:r>
        <w:t xml:space="preserve">erver applications support basic HTTP authentication and the Remote Client </w:t>
      </w:r>
      <w:r w:rsidR="002B2E69">
        <w:t xml:space="preserve">can initiate </w:t>
      </w:r>
      <w:r>
        <w:t>HTTPS connections</w:t>
      </w:r>
      <w:r w:rsidR="002B2E69">
        <w:t>, however, the Remote Server does not support HTTPS by design</w:t>
      </w:r>
      <w:r w:rsidR="00E02778">
        <w:t xml:space="preserve">. </w:t>
      </w:r>
    </w:p>
    <w:p w14:paraId="09B1424A" w14:textId="77777777" w:rsidR="00970334" w:rsidRDefault="00E02778">
      <w:pPr>
        <w:ind w:left="851" w:right="855"/>
        <w:rPr>
          <w:i/>
        </w:rPr>
      </w:pPr>
      <w:r w:rsidRPr="00DA4CFD">
        <w:rPr>
          <w:b/>
          <w:i/>
        </w:rPr>
        <w:t>For use over the Internet</w:t>
      </w:r>
      <w:r>
        <w:rPr>
          <w:i/>
        </w:rPr>
        <w:t xml:space="preserve">: </w:t>
      </w:r>
      <w:r w:rsidR="008D03A9">
        <w:rPr>
          <w:i/>
        </w:rPr>
        <w:t xml:space="preserve">It is not recommended that </w:t>
      </w:r>
      <w:r w:rsidR="00547CDA" w:rsidRPr="00DA4CFD">
        <w:rPr>
          <w:i/>
        </w:rPr>
        <w:t xml:space="preserve">the ASCOM Remote Server </w:t>
      </w:r>
      <w:r w:rsidR="008D03A9">
        <w:rPr>
          <w:i/>
        </w:rPr>
        <w:t xml:space="preserve">is connected </w:t>
      </w:r>
      <w:r w:rsidR="00547CDA" w:rsidRPr="00DA4CFD">
        <w:rPr>
          <w:i/>
        </w:rPr>
        <w:t>directly to the Internet</w:t>
      </w:r>
      <w:r w:rsidR="008D03A9">
        <w:rPr>
          <w:i/>
        </w:rPr>
        <w:t xml:space="preserve"> because </w:t>
      </w:r>
      <w:r w:rsidR="00547CDA" w:rsidRPr="00DA4CFD">
        <w:rPr>
          <w:i/>
        </w:rPr>
        <w:t xml:space="preserve">it is not hardened for this </w:t>
      </w:r>
      <w:r>
        <w:rPr>
          <w:i/>
        </w:rPr>
        <w:t>use</w:t>
      </w:r>
      <w:r w:rsidR="00547CDA" w:rsidRPr="00DA4CFD">
        <w:rPr>
          <w:i/>
        </w:rPr>
        <w:t>.</w:t>
      </w:r>
    </w:p>
    <w:p w14:paraId="7048B3B9" w14:textId="604FBB48" w:rsidR="00547CDA" w:rsidRDefault="008D03A9">
      <w:pPr>
        <w:ind w:left="851" w:right="855"/>
        <w:rPr>
          <w:i/>
        </w:rPr>
      </w:pPr>
      <w:r w:rsidRPr="00DA4CFD">
        <w:rPr>
          <w:i/>
        </w:rPr>
        <w:t>Instead</w:t>
      </w:r>
      <w:r>
        <w:rPr>
          <w:b/>
          <w:i/>
        </w:rPr>
        <w:t xml:space="preserve"> </w:t>
      </w:r>
      <w:r w:rsidR="00547CDA" w:rsidRPr="00DA4CFD">
        <w:rPr>
          <w:b/>
          <w:i/>
        </w:rPr>
        <w:t xml:space="preserve">front </w:t>
      </w:r>
      <w:r w:rsidRPr="00DA4CFD">
        <w:rPr>
          <w:b/>
          <w:i/>
        </w:rPr>
        <w:t xml:space="preserve">the Remote Server </w:t>
      </w:r>
      <w:r w:rsidR="00547CDA" w:rsidRPr="00DA4CFD">
        <w:rPr>
          <w:b/>
          <w:i/>
        </w:rPr>
        <w:t xml:space="preserve">with a firewall and </w:t>
      </w:r>
      <w:r>
        <w:rPr>
          <w:b/>
          <w:i/>
        </w:rPr>
        <w:t>w</w:t>
      </w:r>
      <w:r w:rsidR="00547CDA" w:rsidRPr="00DA4CFD">
        <w:rPr>
          <w:b/>
          <w:i/>
        </w:rPr>
        <w:t xml:space="preserve">eb </w:t>
      </w:r>
      <w:r>
        <w:rPr>
          <w:b/>
          <w:i/>
        </w:rPr>
        <w:t>s</w:t>
      </w:r>
      <w:r w:rsidR="00547CDA" w:rsidRPr="00DA4CFD">
        <w:rPr>
          <w:b/>
          <w:i/>
        </w:rPr>
        <w:t xml:space="preserve">erver </w:t>
      </w:r>
      <w:r>
        <w:rPr>
          <w:b/>
          <w:i/>
        </w:rPr>
        <w:t xml:space="preserve">proxy </w:t>
      </w:r>
      <w:r w:rsidR="00547CDA" w:rsidRPr="00DA4CFD">
        <w:rPr>
          <w:b/>
          <w:i/>
        </w:rPr>
        <w:t>/ DMZ</w:t>
      </w:r>
      <w:r w:rsidR="00547CDA" w:rsidRPr="00DA4CFD">
        <w:rPr>
          <w:i/>
        </w:rPr>
        <w:t xml:space="preserve"> that </w:t>
      </w:r>
      <w:r>
        <w:rPr>
          <w:i/>
        </w:rPr>
        <w:t xml:space="preserve">will isolate your internal LAN from Internet threats. The web server can also </w:t>
      </w:r>
      <w:r w:rsidR="00547CDA" w:rsidRPr="00DA4CFD">
        <w:rPr>
          <w:i/>
        </w:rPr>
        <w:t xml:space="preserve">terminate incoming SSL connections, handle complex authentication if required and forward </w:t>
      </w:r>
      <w:r w:rsidR="00970334">
        <w:rPr>
          <w:i/>
        </w:rPr>
        <w:t xml:space="preserve">permitted </w:t>
      </w:r>
      <w:r w:rsidR="00E02778" w:rsidRPr="00DA4CFD">
        <w:rPr>
          <w:i/>
        </w:rPr>
        <w:t>HTTP connections to the ASCOM Remote server.</w:t>
      </w:r>
    </w:p>
    <w:p w14:paraId="6DD09ADC" w14:textId="1B66F110" w:rsidR="002B2E69" w:rsidRPr="00DA4CFD" w:rsidRDefault="002B2E69" w:rsidP="00DA4CFD">
      <w:pPr>
        <w:ind w:right="855"/>
      </w:pPr>
      <w:r>
        <w:t xml:space="preserve">This </w:t>
      </w:r>
      <w:r w:rsidR="004229B3">
        <w:t xml:space="preserve">approach has been adopted because </w:t>
      </w:r>
      <w:r>
        <w:t>creating a device that can withstand the hostile environment of the Internet is a major undertaking and this capability is already provided by well-maintained components including firewalls and web servers such as Apache and NGINX.</w:t>
      </w:r>
    </w:p>
    <w:p w14:paraId="6382D161" w14:textId="64D08134" w:rsidR="00C3596B" w:rsidRDefault="00E15B75" w:rsidP="0027541D">
      <w:pPr>
        <w:pStyle w:val="Heading2"/>
      </w:pPr>
      <w:bookmarkStart w:id="1260" w:name="_Toc526360896"/>
      <w:bookmarkStart w:id="1261" w:name="_Toc526362064"/>
      <w:bookmarkStart w:id="1262" w:name="_Toc526362151"/>
      <w:bookmarkStart w:id="1263" w:name="_Toc526367909"/>
      <w:bookmarkStart w:id="1264" w:name="_Toc526408283"/>
      <w:bookmarkStart w:id="1265" w:name="_Toc526408436"/>
      <w:bookmarkStart w:id="1266" w:name="_Toc526408523"/>
      <w:bookmarkStart w:id="1267" w:name="_Toc526408610"/>
      <w:bookmarkStart w:id="1268" w:name="_Toc526409259"/>
      <w:bookmarkStart w:id="1269" w:name="_Toc526418217"/>
      <w:bookmarkStart w:id="1270" w:name="_Toc526418503"/>
      <w:bookmarkStart w:id="1271" w:name="_Toc346425"/>
      <w:bookmarkStart w:id="1272" w:name="_Toc349778"/>
      <w:bookmarkStart w:id="1273" w:name="_Toc358050"/>
      <w:bookmarkStart w:id="1274" w:name="_Toc358267"/>
      <w:bookmarkStart w:id="1275" w:name="_Toc358327"/>
      <w:bookmarkStart w:id="1276" w:name="_Toc358380"/>
      <w:bookmarkStart w:id="1277" w:name="_Toc358480"/>
      <w:bookmarkStart w:id="1278" w:name="_Toc381600"/>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r>
        <w:lastRenderedPageBreak/>
        <w:t>Example</w:t>
      </w:r>
      <w:r w:rsidR="00F96DEC">
        <w:t xml:space="preserve"> </w:t>
      </w:r>
      <w:r>
        <w:t>–</w:t>
      </w:r>
      <w:r w:rsidR="00F96DEC">
        <w:t xml:space="preserve"> </w:t>
      </w:r>
      <w:r>
        <w:t xml:space="preserve">COM </w:t>
      </w:r>
      <w:r w:rsidR="00B3301F">
        <w:t xml:space="preserve">Application </w:t>
      </w:r>
      <w:r>
        <w:t>uses</w:t>
      </w:r>
      <w:r w:rsidR="00B3301F">
        <w:t xml:space="preserve"> </w:t>
      </w:r>
      <w:r>
        <w:t xml:space="preserve">COM </w:t>
      </w:r>
      <w:r w:rsidR="00B3301F">
        <w:t xml:space="preserve">Driver </w:t>
      </w:r>
      <w:r w:rsidR="004B4C2E">
        <w:t>on Local Network</w:t>
      </w:r>
      <w:bookmarkEnd w:id="1278"/>
    </w:p>
    <w:p w14:paraId="2CA76462" w14:textId="29F34467" w:rsidR="002E05A6" w:rsidRDefault="00552C3A" w:rsidP="003479F0">
      <w:r>
        <w:t xml:space="preserve">This </w:t>
      </w:r>
      <w:r w:rsidR="004229B3">
        <w:t>figure</w:t>
      </w:r>
      <w:r w:rsidR="002E05A6">
        <w:t xml:space="preserve"> </w:t>
      </w:r>
      <w:r>
        <w:t>shows a</w:t>
      </w:r>
      <w:r w:rsidR="00FA2E60">
        <w:t>n</w:t>
      </w:r>
      <w:r>
        <w:t xml:space="preserve"> internal </w:t>
      </w:r>
      <w:r w:rsidR="004229B3">
        <w:t xml:space="preserve">LAN </w:t>
      </w:r>
      <w:r>
        <w:t>use case, where data does not</w:t>
      </w:r>
      <w:r w:rsidR="002609DA">
        <w:t xml:space="preserve"> need to</w:t>
      </w:r>
      <w:r>
        <w:t xml:space="preserve"> travel over the Internet</w:t>
      </w:r>
      <w:r w:rsidR="00FA2E60">
        <w:t xml:space="preserve"> or be protected in any way</w:t>
      </w:r>
      <w:r w:rsidR="003479F0">
        <w:t xml:space="preserve">. </w:t>
      </w:r>
      <w:r w:rsidR="002E05A6">
        <w:t xml:space="preserve"> The client application runs </w:t>
      </w:r>
      <w:r w:rsidR="004229B3">
        <w:t xml:space="preserve">on </w:t>
      </w:r>
      <w:r w:rsidR="002E05A6">
        <w:t xml:space="preserve">one PC and accesses a driver hosted within the ASCOM Remote Server </w:t>
      </w:r>
      <w:r w:rsidR="004229B3">
        <w:t xml:space="preserve">running </w:t>
      </w:r>
      <w:r w:rsidR="002E05A6">
        <w:t>on another PC.</w:t>
      </w:r>
      <w:r w:rsidR="004229B3">
        <w:t xml:space="preserve"> This remote PC could even be one of the new class of mini PCs that are small enough and light enough to be fitted directly to a Telescope mount.</w:t>
      </w:r>
    </w:p>
    <w:p w14:paraId="2CC2DDE4" w14:textId="7493EC8C" w:rsidR="003479F0" w:rsidRDefault="003479F0" w:rsidP="003479F0">
      <w:r>
        <w:t xml:space="preserve">In this configuration, HTTP </w:t>
      </w:r>
      <w:r w:rsidR="004229B3">
        <w:t xml:space="preserve">is </w:t>
      </w:r>
      <w:r>
        <w:t xml:space="preserve">used on the trusted </w:t>
      </w:r>
      <w:r w:rsidR="004229B3">
        <w:t xml:space="preserve">internal </w:t>
      </w:r>
      <w:r>
        <w:t>network.</w:t>
      </w:r>
    </w:p>
    <w:p w14:paraId="5A4652F0" w14:textId="69E69B7C" w:rsidR="00550E90" w:rsidRDefault="003479F0" w:rsidP="00DA4CFD">
      <w:pPr>
        <w:keepNext/>
      </w:pPr>
      <w:r w:rsidRPr="003479F0">
        <w:rPr>
          <w:noProof/>
        </w:rPr>
        <w:t xml:space="preserve"> </w:t>
      </w:r>
      <w:r w:rsidR="008D03A9" w:rsidRPr="008D03A9">
        <w:rPr>
          <w:noProof/>
        </w:rPr>
        <w:drawing>
          <wp:inline distT="0" distB="0" distL="0" distR="0" wp14:anchorId="4684BFC0" wp14:editId="6DBD0237">
            <wp:extent cx="5943600" cy="3472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72180"/>
                    </a:xfrm>
                    <a:prstGeom prst="rect">
                      <a:avLst/>
                    </a:prstGeom>
                  </pic:spPr>
                </pic:pic>
              </a:graphicData>
            </a:graphic>
          </wp:inline>
        </w:drawing>
      </w:r>
    </w:p>
    <w:p w14:paraId="56E8B806" w14:textId="2402F7CA" w:rsidR="00552C3A" w:rsidRDefault="00550E90" w:rsidP="00DA4CFD">
      <w:pPr>
        <w:pStyle w:val="Caption"/>
        <w:rPr>
          <w:noProof/>
        </w:rPr>
      </w:pPr>
      <w:bookmarkStart w:id="1279" w:name="_Toc358290"/>
      <w:bookmarkStart w:id="1280" w:name="_Toc381615"/>
      <w:r>
        <w:t xml:space="preserve">Figure </w:t>
      </w:r>
      <w:r>
        <w:fldChar w:fldCharType="begin"/>
      </w:r>
      <w:r>
        <w:instrText xml:space="preserve"> SEQ Figure \* ARABIC </w:instrText>
      </w:r>
      <w:r>
        <w:fldChar w:fldCharType="separate"/>
      </w:r>
      <w:r w:rsidR="00202A26">
        <w:rPr>
          <w:noProof/>
        </w:rPr>
        <w:t>8</w:t>
      </w:r>
      <w:r>
        <w:fldChar w:fldCharType="end"/>
      </w:r>
      <w:r>
        <w:t xml:space="preserve"> - COM application using a COM driver on the local network</w:t>
      </w:r>
      <w:bookmarkEnd w:id="1279"/>
      <w:bookmarkEnd w:id="1280"/>
    </w:p>
    <w:p w14:paraId="38E89B2B" w14:textId="77777777" w:rsidR="00371C4C" w:rsidRDefault="00371C4C">
      <w:r>
        <w:br w:type="page"/>
      </w:r>
    </w:p>
    <w:p w14:paraId="0D4037E4" w14:textId="18682753" w:rsidR="00EA2E67" w:rsidRDefault="00EA2E67">
      <w:pPr>
        <w:pStyle w:val="Heading2"/>
      </w:pPr>
      <w:bookmarkStart w:id="1281" w:name="_Toc526362066"/>
      <w:bookmarkStart w:id="1282" w:name="_Toc526362153"/>
      <w:bookmarkStart w:id="1283" w:name="_Toc526367911"/>
      <w:bookmarkStart w:id="1284" w:name="_Toc526408285"/>
      <w:bookmarkStart w:id="1285" w:name="_Toc526408438"/>
      <w:bookmarkStart w:id="1286" w:name="_Toc526408525"/>
      <w:bookmarkStart w:id="1287" w:name="_Toc526408612"/>
      <w:bookmarkStart w:id="1288" w:name="_Toc526409261"/>
      <w:bookmarkStart w:id="1289" w:name="_Toc526418219"/>
      <w:bookmarkStart w:id="1290" w:name="_Toc526418505"/>
      <w:bookmarkStart w:id="1291" w:name="_Toc346427"/>
      <w:bookmarkStart w:id="1292" w:name="_Toc349780"/>
      <w:bookmarkStart w:id="1293" w:name="_Toc358052"/>
      <w:bookmarkStart w:id="1294" w:name="_Toc358269"/>
      <w:bookmarkStart w:id="1295" w:name="_Toc358329"/>
      <w:bookmarkStart w:id="1296" w:name="_Toc358382"/>
      <w:bookmarkStart w:id="1297" w:name="_Toc358482"/>
      <w:bookmarkStart w:id="1298" w:name="_Toc381601"/>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r>
        <w:lastRenderedPageBreak/>
        <w:t>Example - COM Application uses Alpaca Device on Local Network</w:t>
      </w:r>
      <w:bookmarkEnd w:id="1298"/>
    </w:p>
    <w:p w14:paraId="60280A2D" w14:textId="77777777" w:rsidR="00EA2E67" w:rsidRDefault="00EA2E67" w:rsidP="00EA2E67">
      <w:r>
        <w:t xml:space="preserve">This figure shows one of today’s ASCOM compliant applications such as TheSkyX, ACP, Maxim DL or SGP using an Alpaca device over the network through the Remote Client driver. </w:t>
      </w:r>
    </w:p>
    <w:p w14:paraId="6EB96900" w14:textId="5BC86314" w:rsidR="00EA2E67" w:rsidRDefault="00EA2E67" w:rsidP="00EA2E67">
      <w:r>
        <w:t>In this scenario the Remote Server isn’t required, and the Alpaca device will likely be a network enabled micro-controller or Linux based device such as the Raspberry Pi. Neither COM nor Windows are required on the Alpaca device.</w:t>
      </w:r>
    </w:p>
    <w:p w14:paraId="0450BFF4" w14:textId="28E093DD" w:rsidR="00EA2E67" w:rsidRDefault="00EA2E67" w:rsidP="00EA2E67"/>
    <w:p w14:paraId="4A953CCF" w14:textId="5A4A9B87" w:rsidR="00EA2E67" w:rsidRDefault="00EA2E67" w:rsidP="00EA2E67"/>
    <w:p w14:paraId="7B3D6B12" w14:textId="09464058" w:rsidR="00EA2E67" w:rsidRPr="00EA2E67" w:rsidRDefault="00EA2E67">
      <w:r w:rsidRPr="00EA2E67">
        <w:rPr>
          <w:noProof/>
        </w:rPr>
        <w:drawing>
          <wp:inline distT="0" distB="0" distL="0" distR="0" wp14:anchorId="48299563" wp14:editId="55136055">
            <wp:extent cx="5943600" cy="31851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3A83A039" w14:textId="3C7120DF" w:rsidR="00EA2E67" w:rsidRDefault="00EA2E67" w:rsidP="0027541D">
      <w:pPr>
        <w:pStyle w:val="Caption"/>
        <w:rPr>
          <w:rFonts w:asciiTheme="majorHAnsi" w:eastAsiaTheme="majorEastAsia" w:hAnsiTheme="majorHAnsi" w:cstheme="majorBidi"/>
          <w:b/>
          <w:bCs/>
          <w:sz w:val="32"/>
          <w:szCs w:val="32"/>
        </w:rPr>
      </w:pPr>
      <w:bookmarkStart w:id="1299" w:name="_Toc381616"/>
      <w:r>
        <w:t xml:space="preserve">Figure </w:t>
      </w:r>
      <w:r>
        <w:fldChar w:fldCharType="begin"/>
      </w:r>
      <w:r>
        <w:instrText xml:space="preserve"> SEQ Figure \* ARABIC </w:instrText>
      </w:r>
      <w:r>
        <w:fldChar w:fldCharType="separate"/>
      </w:r>
      <w:r w:rsidR="00202A26">
        <w:rPr>
          <w:noProof/>
        </w:rPr>
        <w:t>9</w:t>
      </w:r>
      <w:r>
        <w:fldChar w:fldCharType="end"/>
      </w:r>
      <w:r>
        <w:t xml:space="preserve"> - </w:t>
      </w:r>
      <w:r w:rsidRPr="00004F00">
        <w:t>COM application using a</w:t>
      </w:r>
      <w:r>
        <w:t xml:space="preserve">n Alpaca device </w:t>
      </w:r>
      <w:r w:rsidRPr="00004F00">
        <w:t>on the local network</w:t>
      </w:r>
      <w:bookmarkEnd w:id="1299"/>
      <w:r>
        <w:br w:type="page"/>
      </w:r>
    </w:p>
    <w:p w14:paraId="58F7F935" w14:textId="012E56AF" w:rsidR="00980826" w:rsidRDefault="00E15B75">
      <w:pPr>
        <w:pStyle w:val="Heading2"/>
      </w:pPr>
      <w:bookmarkStart w:id="1300" w:name="_Toc381602"/>
      <w:r>
        <w:lastRenderedPageBreak/>
        <w:t>Example –</w:t>
      </w:r>
      <w:r w:rsidR="00980826">
        <w:t xml:space="preserve"> </w:t>
      </w:r>
      <w:r>
        <w:t xml:space="preserve">COM </w:t>
      </w:r>
      <w:r w:rsidR="00980826">
        <w:t xml:space="preserve">Application </w:t>
      </w:r>
      <w:r>
        <w:t>uses</w:t>
      </w:r>
      <w:r w:rsidR="00980826">
        <w:t xml:space="preserve"> </w:t>
      </w:r>
      <w:r>
        <w:t xml:space="preserve">COM </w:t>
      </w:r>
      <w:r w:rsidR="00980826">
        <w:t>Driver on Remote PC</w:t>
      </w:r>
      <w:bookmarkEnd w:id="1300"/>
    </w:p>
    <w:p w14:paraId="5E0E7738" w14:textId="32EF6630" w:rsidR="00212907" w:rsidRDefault="00E07AFF" w:rsidP="000F1359">
      <w:bookmarkStart w:id="1301" w:name="_Toc526334359"/>
      <w:bookmarkStart w:id="1302" w:name="_Toc526334522"/>
      <w:bookmarkStart w:id="1303" w:name="_Toc526334686"/>
      <w:bookmarkEnd w:id="1301"/>
      <w:bookmarkEnd w:id="1302"/>
      <w:bookmarkEnd w:id="1303"/>
      <w:r>
        <w:t xml:space="preserve">Use of </w:t>
      </w:r>
      <w:r w:rsidR="00212907">
        <w:t xml:space="preserve">HTTPS is </w:t>
      </w:r>
      <w:r>
        <w:t xml:space="preserve">considered </w:t>
      </w:r>
      <w:r w:rsidR="00212907">
        <w:t>good practice for communication over the Internet and</w:t>
      </w:r>
      <w:r w:rsidR="00D451EA">
        <w:t>,</w:t>
      </w:r>
      <w:r w:rsidR="00212907">
        <w:t xml:space="preserve"> </w:t>
      </w:r>
      <w:r w:rsidR="000F1359">
        <w:t xml:space="preserve">the recommended approach is to use a web server </w:t>
      </w:r>
      <w:r w:rsidR="00135E6B">
        <w:t xml:space="preserve">such as Apache or NGINX </w:t>
      </w:r>
      <w:r>
        <w:t xml:space="preserve">ahead of the </w:t>
      </w:r>
      <w:r w:rsidR="002A465F">
        <w:t>ASCOM Remote</w:t>
      </w:r>
      <w:r w:rsidR="002A465F" w:rsidRPr="004C0B76">
        <w:t xml:space="preserve"> </w:t>
      </w:r>
      <w:r>
        <w:t>Server</w:t>
      </w:r>
      <w:r w:rsidR="00135E6B">
        <w:t xml:space="preserve"> </w:t>
      </w:r>
      <w:r w:rsidR="000F1359">
        <w:t xml:space="preserve">to handle </w:t>
      </w:r>
      <w:r w:rsidR="00212907">
        <w:t xml:space="preserve">secure session termination and </w:t>
      </w:r>
      <w:r w:rsidR="00135E6B">
        <w:t xml:space="preserve">to </w:t>
      </w:r>
      <w:r w:rsidR="00212907">
        <w:t>proxy request</w:t>
      </w:r>
      <w:r>
        <w:t>s</w:t>
      </w:r>
      <w:r w:rsidR="00212907">
        <w:t xml:space="preserve"> to </w:t>
      </w:r>
      <w:r>
        <w:t xml:space="preserve">the </w:t>
      </w:r>
      <w:r w:rsidR="002A465F">
        <w:t>ASCOM Remote</w:t>
      </w:r>
      <w:r w:rsidR="002A465F" w:rsidRPr="004C0B76">
        <w:t xml:space="preserve"> </w:t>
      </w:r>
      <w:r>
        <w:t xml:space="preserve">Server </w:t>
      </w:r>
      <w:r w:rsidR="00212907">
        <w:t xml:space="preserve">instance running on a local trusted network. </w:t>
      </w:r>
    </w:p>
    <w:p w14:paraId="6C008F95" w14:textId="25301096" w:rsidR="000F1359" w:rsidRDefault="00212907" w:rsidP="000F1359">
      <w:r>
        <w:t xml:space="preserve">The </w:t>
      </w:r>
      <w:r w:rsidR="00135E6B">
        <w:t xml:space="preserve">web server </w:t>
      </w:r>
      <w:r>
        <w:t xml:space="preserve">instance will also support client authentication as well as handling </w:t>
      </w:r>
      <w:r w:rsidR="000F1359">
        <w:t>the complex</w:t>
      </w:r>
      <w:r w:rsidR="00D451EA">
        <w:t>, ever evolving,</w:t>
      </w:r>
      <w:r w:rsidR="000F1359">
        <w:t xml:space="preserve"> SSL/TLS algorithms. </w:t>
      </w:r>
    </w:p>
    <w:p w14:paraId="6C914B13" w14:textId="77777777" w:rsidR="00552C3A" w:rsidRDefault="00552C3A" w:rsidP="00AD2BFE">
      <w:r>
        <w:t xml:space="preserve">This diagram shows </w:t>
      </w:r>
      <w:r w:rsidR="000F1359">
        <w:t xml:space="preserve">a configuration where remote devices </w:t>
      </w:r>
      <w:r w:rsidR="00D451EA">
        <w:t xml:space="preserve">are </w:t>
      </w:r>
      <w:r w:rsidR="000F1359">
        <w:t xml:space="preserve">accessed </w:t>
      </w:r>
      <w:r w:rsidR="00D451EA">
        <w:t>over</w:t>
      </w:r>
      <w:r w:rsidR="000F1359">
        <w:t xml:space="preserve"> the Internet</w:t>
      </w:r>
      <w:r w:rsidR="008D03A9">
        <w:t xml:space="preserve"> from a COM client applicati0n</w:t>
      </w:r>
      <w:r w:rsidR="000F1359">
        <w:t xml:space="preserve">: </w:t>
      </w:r>
    </w:p>
    <w:p w14:paraId="1CFA1329" w14:textId="3FF91978" w:rsidR="00550E90" w:rsidRDefault="00F57415" w:rsidP="00DA4CFD">
      <w:pPr>
        <w:keepNext/>
      </w:pPr>
      <w:r w:rsidRPr="00F57415">
        <w:rPr>
          <w:noProof/>
        </w:rPr>
        <w:t xml:space="preserve"> </w:t>
      </w:r>
      <w:r w:rsidR="00135E6B" w:rsidRPr="00135E6B">
        <w:rPr>
          <w:noProof/>
        </w:rPr>
        <w:drawing>
          <wp:inline distT="0" distB="0" distL="0" distR="0" wp14:anchorId="60E5591C" wp14:editId="06ADCA3E">
            <wp:extent cx="5943600" cy="41516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151630"/>
                    </a:xfrm>
                    <a:prstGeom prst="rect">
                      <a:avLst/>
                    </a:prstGeom>
                    <a:noFill/>
                    <a:ln>
                      <a:noFill/>
                    </a:ln>
                  </pic:spPr>
                </pic:pic>
              </a:graphicData>
            </a:graphic>
          </wp:inline>
        </w:drawing>
      </w:r>
    </w:p>
    <w:p w14:paraId="40BDDE17" w14:textId="60F8C95A" w:rsidR="000F1359" w:rsidRDefault="00550E90" w:rsidP="00DA4CFD">
      <w:pPr>
        <w:pStyle w:val="Caption"/>
        <w:rPr>
          <w:noProof/>
        </w:rPr>
      </w:pPr>
      <w:bookmarkStart w:id="1304" w:name="_Toc358291"/>
      <w:bookmarkStart w:id="1305" w:name="_Toc381617"/>
      <w:r>
        <w:t xml:space="preserve">Figure </w:t>
      </w:r>
      <w:r>
        <w:fldChar w:fldCharType="begin"/>
      </w:r>
      <w:r>
        <w:instrText xml:space="preserve"> SEQ Figure \* ARABIC </w:instrText>
      </w:r>
      <w:r>
        <w:fldChar w:fldCharType="separate"/>
      </w:r>
      <w:r w:rsidR="00202A26">
        <w:rPr>
          <w:noProof/>
        </w:rPr>
        <w:t>10</w:t>
      </w:r>
      <w:r>
        <w:fldChar w:fldCharType="end"/>
      </w:r>
      <w:r>
        <w:t xml:space="preserve"> - COM application using a COM driver on a remote PC over the Internet</w:t>
      </w:r>
      <w:bookmarkEnd w:id="1304"/>
      <w:bookmarkEnd w:id="1305"/>
    </w:p>
    <w:p w14:paraId="4EFDFC29" w14:textId="77777777" w:rsidR="00371C4C" w:rsidRDefault="00371C4C">
      <w:r>
        <w:br w:type="page"/>
      </w:r>
    </w:p>
    <w:p w14:paraId="76588B5D" w14:textId="1488BF93" w:rsidR="003479F0" w:rsidRDefault="00E15B75">
      <w:pPr>
        <w:pStyle w:val="Heading2"/>
      </w:pPr>
      <w:bookmarkStart w:id="1306" w:name="_Toc526362068"/>
      <w:bookmarkStart w:id="1307" w:name="_Toc526362155"/>
      <w:bookmarkStart w:id="1308" w:name="_Toc526367913"/>
      <w:bookmarkStart w:id="1309" w:name="_Toc526408287"/>
      <w:bookmarkStart w:id="1310" w:name="_Toc526408440"/>
      <w:bookmarkStart w:id="1311" w:name="_Toc526408527"/>
      <w:bookmarkStart w:id="1312" w:name="_Toc526408614"/>
      <w:bookmarkStart w:id="1313" w:name="_Toc526409263"/>
      <w:bookmarkStart w:id="1314" w:name="_Toc526418221"/>
      <w:bookmarkStart w:id="1315" w:name="_Toc526418507"/>
      <w:bookmarkStart w:id="1316" w:name="_Toc346429"/>
      <w:bookmarkStart w:id="1317" w:name="_Toc349782"/>
      <w:bookmarkStart w:id="1318" w:name="_Toc358054"/>
      <w:bookmarkStart w:id="1319" w:name="_Toc358271"/>
      <w:bookmarkStart w:id="1320" w:name="_Toc358331"/>
      <w:bookmarkStart w:id="1321" w:name="_Toc358384"/>
      <w:bookmarkStart w:id="1322" w:name="_Toc358484"/>
      <w:bookmarkStart w:id="1323" w:name="_Toc358055"/>
      <w:bookmarkStart w:id="1324" w:name="_Toc358272"/>
      <w:bookmarkStart w:id="1325" w:name="_Toc358332"/>
      <w:bookmarkStart w:id="1326" w:name="_Toc358385"/>
      <w:bookmarkStart w:id="1327" w:name="_Toc358485"/>
      <w:bookmarkStart w:id="1328" w:name="_Toc358056"/>
      <w:bookmarkStart w:id="1329" w:name="_Toc358273"/>
      <w:bookmarkStart w:id="1330" w:name="_Toc358333"/>
      <w:bookmarkStart w:id="1331" w:name="_Toc358386"/>
      <w:bookmarkStart w:id="1332" w:name="_Toc358486"/>
      <w:bookmarkStart w:id="1333" w:name="_Toc358057"/>
      <w:bookmarkStart w:id="1334" w:name="_Toc358274"/>
      <w:bookmarkStart w:id="1335" w:name="_Toc358334"/>
      <w:bookmarkStart w:id="1336" w:name="_Toc358387"/>
      <w:bookmarkStart w:id="1337" w:name="_Toc358487"/>
      <w:bookmarkStart w:id="1338" w:name="_Toc358058"/>
      <w:bookmarkStart w:id="1339" w:name="_Toc358275"/>
      <w:bookmarkStart w:id="1340" w:name="_Toc358335"/>
      <w:bookmarkStart w:id="1341" w:name="_Toc358388"/>
      <w:bookmarkStart w:id="1342" w:name="_Toc358488"/>
      <w:bookmarkStart w:id="1343" w:name="_Toc358059"/>
      <w:bookmarkStart w:id="1344" w:name="_Toc358276"/>
      <w:bookmarkStart w:id="1345" w:name="_Toc358336"/>
      <w:bookmarkStart w:id="1346" w:name="_Toc358389"/>
      <w:bookmarkStart w:id="1347" w:name="_Toc358489"/>
      <w:bookmarkStart w:id="1348" w:name="_Toc358060"/>
      <w:bookmarkStart w:id="1349" w:name="_Toc358277"/>
      <w:bookmarkStart w:id="1350" w:name="_Toc358337"/>
      <w:bookmarkStart w:id="1351" w:name="_Toc358390"/>
      <w:bookmarkStart w:id="1352" w:name="_Toc358490"/>
      <w:bookmarkStart w:id="1353" w:name="_Toc526362070"/>
      <w:bookmarkStart w:id="1354" w:name="_Toc526362157"/>
      <w:bookmarkStart w:id="1355" w:name="_Toc526367915"/>
      <w:bookmarkStart w:id="1356" w:name="_Toc526408289"/>
      <w:bookmarkStart w:id="1357" w:name="_Toc526408442"/>
      <w:bookmarkStart w:id="1358" w:name="_Toc526408529"/>
      <w:bookmarkStart w:id="1359" w:name="_Toc526408616"/>
      <w:bookmarkStart w:id="1360" w:name="_Toc526409265"/>
      <w:bookmarkStart w:id="1361" w:name="_Toc526418223"/>
      <w:bookmarkStart w:id="1362" w:name="_Toc526418509"/>
      <w:bookmarkStart w:id="1363" w:name="_Toc346431"/>
      <w:bookmarkStart w:id="1364" w:name="_Toc349784"/>
      <w:bookmarkStart w:id="1365" w:name="_Toc358061"/>
      <w:bookmarkStart w:id="1366" w:name="_Toc358278"/>
      <w:bookmarkStart w:id="1367" w:name="_Toc358338"/>
      <w:bookmarkStart w:id="1368" w:name="_Toc358391"/>
      <w:bookmarkStart w:id="1369" w:name="_Toc358491"/>
      <w:bookmarkStart w:id="1370" w:name="_Toc381603"/>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r>
        <w:lastRenderedPageBreak/>
        <w:t xml:space="preserve">Example </w:t>
      </w:r>
      <w:r w:rsidR="00E90022">
        <w:t>–</w:t>
      </w:r>
      <w:r w:rsidR="00F96DEC">
        <w:t xml:space="preserve"> </w:t>
      </w:r>
      <w:r w:rsidR="00E90022">
        <w:t xml:space="preserve">COM Application </w:t>
      </w:r>
      <w:r>
        <w:t>uses</w:t>
      </w:r>
      <w:r w:rsidR="0025058B">
        <w:t xml:space="preserve"> </w:t>
      </w:r>
      <w:r>
        <w:t xml:space="preserve">Remote </w:t>
      </w:r>
      <w:r w:rsidR="004D1B5D">
        <w:t>Alpaca Device</w:t>
      </w:r>
      <w:bookmarkEnd w:id="1370"/>
    </w:p>
    <w:p w14:paraId="3DE773EF" w14:textId="00F1A18F" w:rsidR="00B61780" w:rsidRDefault="004D1B5D" w:rsidP="00B61780">
      <w:r>
        <w:t xml:space="preserve">A </w:t>
      </w:r>
      <w:r w:rsidR="00B61780">
        <w:t xml:space="preserve">key objective </w:t>
      </w:r>
      <w:r w:rsidR="00C351BE">
        <w:t xml:space="preserve">of </w:t>
      </w:r>
      <w:r w:rsidR="00E90C3D">
        <w:t>ASCOM Alpaca</w:t>
      </w:r>
      <w:r w:rsidR="00C351BE">
        <w:t xml:space="preserve"> </w:t>
      </w:r>
      <w:r w:rsidR="00B61780">
        <w:t xml:space="preserve">is to enable new drivers to be developed that have no COM dependency and that communicate </w:t>
      </w:r>
      <w:r w:rsidR="00C351BE">
        <w:t xml:space="preserve">exclusively </w:t>
      </w:r>
      <w:r w:rsidR="00B61780">
        <w:t xml:space="preserve">through the </w:t>
      </w:r>
      <w:r w:rsidR="00E90C3D">
        <w:t>ASCOM Alpaca</w:t>
      </w:r>
      <w:r w:rsidR="00B61780">
        <w:t xml:space="preserve"> API.</w:t>
      </w:r>
    </w:p>
    <w:p w14:paraId="7357691E" w14:textId="56C754BF" w:rsidR="00B61780" w:rsidRDefault="00B61780" w:rsidP="00B61780">
      <w:r>
        <w:t xml:space="preserve">This diagram illustrates the approach where a Windows COM client needs to communicate with a new </w:t>
      </w:r>
      <w:r w:rsidR="004D1B5D">
        <w:t xml:space="preserve">networked </w:t>
      </w:r>
      <w:r w:rsidR="002A465F">
        <w:t xml:space="preserve">Alpaca </w:t>
      </w:r>
      <w:r w:rsidR="004D1B5D">
        <w:t>device</w:t>
      </w:r>
      <w:r>
        <w:t xml:space="preserve">: </w:t>
      </w:r>
    </w:p>
    <w:p w14:paraId="24A6F3AD" w14:textId="645CC4DD" w:rsidR="00550E90" w:rsidRDefault="004D1B5D" w:rsidP="00DA4CFD">
      <w:pPr>
        <w:keepNext/>
        <w:jc w:val="center"/>
      </w:pPr>
      <w:r w:rsidRPr="004D1B5D">
        <w:rPr>
          <w:noProof/>
        </w:rPr>
        <w:drawing>
          <wp:inline distT="0" distB="0" distL="0" distR="0" wp14:anchorId="39E69FDE" wp14:editId="1BF25D85">
            <wp:extent cx="5943600" cy="37217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21735"/>
                    </a:xfrm>
                    <a:prstGeom prst="rect">
                      <a:avLst/>
                    </a:prstGeom>
                    <a:noFill/>
                    <a:ln>
                      <a:noFill/>
                    </a:ln>
                  </pic:spPr>
                </pic:pic>
              </a:graphicData>
            </a:graphic>
          </wp:inline>
        </w:drawing>
      </w:r>
    </w:p>
    <w:p w14:paraId="33DF049F" w14:textId="212C47F7" w:rsidR="00E90022" w:rsidRDefault="00550E90" w:rsidP="00DA4CFD">
      <w:pPr>
        <w:pStyle w:val="Caption"/>
      </w:pPr>
      <w:bookmarkStart w:id="1371" w:name="_Toc358292"/>
      <w:bookmarkStart w:id="1372" w:name="_Toc381618"/>
      <w:r>
        <w:t xml:space="preserve">Figure </w:t>
      </w:r>
      <w:r>
        <w:fldChar w:fldCharType="begin"/>
      </w:r>
      <w:r>
        <w:instrText xml:space="preserve"> SEQ Figure \* ARABIC </w:instrText>
      </w:r>
      <w:r>
        <w:fldChar w:fldCharType="separate"/>
      </w:r>
      <w:r w:rsidR="00202A26">
        <w:rPr>
          <w:noProof/>
        </w:rPr>
        <w:t>11</w:t>
      </w:r>
      <w:r>
        <w:fldChar w:fldCharType="end"/>
      </w:r>
      <w:r>
        <w:t xml:space="preserve"> - A COM application using a remote non-Windows driver over the Internet</w:t>
      </w:r>
      <w:bookmarkEnd w:id="1371"/>
      <w:bookmarkEnd w:id="1372"/>
    </w:p>
    <w:p w14:paraId="688CD2C4" w14:textId="282588E6" w:rsidR="00010C22" w:rsidRDefault="00010C22">
      <w:bookmarkStart w:id="1373" w:name="_Toc526409267"/>
      <w:bookmarkStart w:id="1374" w:name="_Toc526409268"/>
      <w:bookmarkStart w:id="1375" w:name="_Toc526409269"/>
      <w:bookmarkStart w:id="1376" w:name="_Toc526409270"/>
      <w:bookmarkStart w:id="1377" w:name="_Toc526409271"/>
      <w:bookmarkStart w:id="1378" w:name="_Toc526409272"/>
      <w:bookmarkStart w:id="1379" w:name="_Toc526409273"/>
      <w:bookmarkStart w:id="1380" w:name="_Toc526409274"/>
      <w:bookmarkStart w:id="1381" w:name="_Toc526336501"/>
      <w:bookmarkStart w:id="1382" w:name="_Toc526336670"/>
      <w:bookmarkStart w:id="1383" w:name="_Toc526336840"/>
      <w:bookmarkStart w:id="1384" w:name="_Toc526337010"/>
      <w:bookmarkStart w:id="1385" w:name="_Toc526337176"/>
      <w:bookmarkStart w:id="1386" w:name="_Toc526360968"/>
      <w:bookmarkStart w:id="1387" w:name="_Toc526362074"/>
      <w:bookmarkStart w:id="1388" w:name="_Toc526362161"/>
      <w:bookmarkStart w:id="1389" w:name="_Toc526367919"/>
      <w:bookmarkStart w:id="1390" w:name="_Toc526408293"/>
      <w:bookmarkStart w:id="1391" w:name="_Toc526408446"/>
      <w:bookmarkStart w:id="1392" w:name="_Toc526408533"/>
      <w:bookmarkStart w:id="1393" w:name="_Toc526408620"/>
      <w:bookmarkStart w:id="1394" w:name="_Toc526409275"/>
      <w:bookmarkStart w:id="1395" w:name="_Toc526336502"/>
      <w:bookmarkStart w:id="1396" w:name="_Toc526336671"/>
      <w:bookmarkStart w:id="1397" w:name="_Toc526336841"/>
      <w:bookmarkStart w:id="1398" w:name="_Toc526337011"/>
      <w:bookmarkStart w:id="1399" w:name="_Toc526337177"/>
      <w:bookmarkStart w:id="1400" w:name="_Toc526360969"/>
      <w:bookmarkStart w:id="1401" w:name="_Toc526362075"/>
      <w:bookmarkStart w:id="1402" w:name="_Toc526362162"/>
      <w:bookmarkStart w:id="1403" w:name="_Toc526367920"/>
      <w:bookmarkStart w:id="1404" w:name="_Toc526408294"/>
      <w:bookmarkStart w:id="1405" w:name="_Toc526408447"/>
      <w:bookmarkStart w:id="1406" w:name="_Toc526408534"/>
      <w:bookmarkStart w:id="1407" w:name="_Toc526408621"/>
      <w:bookmarkStart w:id="1408" w:name="_Toc526409276"/>
      <w:bookmarkStart w:id="1409" w:name="_Toc526336503"/>
      <w:bookmarkStart w:id="1410" w:name="_Toc526336672"/>
      <w:bookmarkStart w:id="1411" w:name="_Toc526336842"/>
      <w:bookmarkStart w:id="1412" w:name="_Toc526337012"/>
      <w:bookmarkStart w:id="1413" w:name="_Toc526337178"/>
      <w:bookmarkStart w:id="1414" w:name="_Toc526360970"/>
      <w:bookmarkStart w:id="1415" w:name="_Toc526362076"/>
      <w:bookmarkStart w:id="1416" w:name="_Toc526362163"/>
      <w:bookmarkStart w:id="1417" w:name="_Toc526367921"/>
      <w:bookmarkStart w:id="1418" w:name="_Toc526408295"/>
      <w:bookmarkStart w:id="1419" w:name="_Toc526408448"/>
      <w:bookmarkStart w:id="1420" w:name="_Toc526408535"/>
      <w:bookmarkStart w:id="1421" w:name="_Toc526408622"/>
      <w:bookmarkStart w:id="1422" w:name="_Toc526409277"/>
      <w:bookmarkStart w:id="1423" w:name="_Toc526336504"/>
      <w:bookmarkStart w:id="1424" w:name="_Toc526336673"/>
      <w:bookmarkStart w:id="1425" w:name="_Toc526336843"/>
      <w:bookmarkStart w:id="1426" w:name="_Toc526337013"/>
      <w:bookmarkStart w:id="1427" w:name="_Toc526337179"/>
      <w:bookmarkStart w:id="1428" w:name="_Toc526360971"/>
      <w:bookmarkStart w:id="1429" w:name="_Toc526362077"/>
      <w:bookmarkStart w:id="1430" w:name="_Toc526362164"/>
      <w:bookmarkStart w:id="1431" w:name="_Toc526367922"/>
      <w:bookmarkStart w:id="1432" w:name="_Toc526408296"/>
      <w:bookmarkStart w:id="1433" w:name="_Toc526408449"/>
      <w:bookmarkStart w:id="1434" w:name="_Toc526408536"/>
      <w:bookmarkStart w:id="1435" w:name="_Toc526408623"/>
      <w:bookmarkStart w:id="1436" w:name="_Toc526409278"/>
      <w:bookmarkStart w:id="1437" w:name="_Toc526336505"/>
      <w:bookmarkStart w:id="1438" w:name="_Toc526336674"/>
      <w:bookmarkStart w:id="1439" w:name="_Toc526336844"/>
      <w:bookmarkStart w:id="1440" w:name="_Toc526337014"/>
      <w:bookmarkStart w:id="1441" w:name="_Toc526337180"/>
      <w:bookmarkStart w:id="1442" w:name="_Toc526360972"/>
      <w:bookmarkStart w:id="1443" w:name="_Toc526362078"/>
      <w:bookmarkStart w:id="1444" w:name="_Toc526362165"/>
      <w:bookmarkStart w:id="1445" w:name="_Toc526367923"/>
      <w:bookmarkStart w:id="1446" w:name="_Toc526408297"/>
      <w:bookmarkStart w:id="1447" w:name="_Toc526408450"/>
      <w:bookmarkStart w:id="1448" w:name="_Toc526408537"/>
      <w:bookmarkStart w:id="1449" w:name="_Toc526408624"/>
      <w:bookmarkStart w:id="1450" w:name="_Toc526409279"/>
      <w:bookmarkStart w:id="1451" w:name="_Toc526336506"/>
      <w:bookmarkStart w:id="1452" w:name="_Toc526336675"/>
      <w:bookmarkStart w:id="1453" w:name="_Toc526336845"/>
      <w:bookmarkStart w:id="1454" w:name="_Toc526337015"/>
      <w:bookmarkStart w:id="1455" w:name="_Toc526337181"/>
      <w:bookmarkStart w:id="1456" w:name="_Toc526360973"/>
      <w:bookmarkStart w:id="1457" w:name="_Toc526362079"/>
      <w:bookmarkStart w:id="1458" w:name="_Toc526362166"/>
      <w:bookmarkStart w:id="1459" w:name="_Toc526367924"/>
      <w:bookmarkStart w:id="1460" w:name="_Toc526408298"/>
      <w:bookmarkStart w:id="1461" w:name="_Toc526408451"/>
      <w:bookmarkStart w:id="1462" w:name="_Toc526408538"/>
      <w:bookmarkStart w:id="1463" w:name="_Toc526408625"/>
      <w:bookmarkStart w:id="1464" w:name="_Toc526409280"/>
      <w:bookmarkStart w:id="1465" w:name="_Toc526336507"/>
      <w:bookmarkStart w:id="1466" w:name="_Toc526336676"/>
      <w:bookmarkStart w:id="1467" w:name="_Toc526336846"/>
      <w:bookmarkStart w:id="1468" w:name="_Toc526337016"/>
      <w:bookmarkStart w:id="1469" w:name="_Toc526337182"/>
      <w:bookmarkStart w:id="1470" w:name="_Toc526360974"/>
      <w:bookmarkStart w:id="1471" w:name="_Toc526362080"/>
      <w:bookmarkStart w:id="1472" w:name="_Toc526362167"/>
      <w:bookmarkStart w:id="1473" w:name="_Toc526367925"/>
      <w:bookmarkStart w:id="1474" w:name="_Toc526408299"/>
      <w:bookmarkStart w:id="1475" w:name="_Toc526408452"/>
      <w:bookmarkStart w:id="1476" w:name="_Toc526408539"/>
      <w:bookmarkStart w:id="1477" w:name="_Toc526408626"/>
      <w:bookmarkStart w:id="1478" w:name="_Toc526409281"/>
      <w:bookmarkStart w:id="1479" w:name="_Toc526336508"/>
      <w:bookmarkStart w:id="1480" w:name="_Toc526336677"/>
      <w:bookmarkStart w:id="1481" w:name="_Toc526336847"/>
      <w:bookmarkStart w:id="1482" w:name="_Toc526337017"/>
      <w:bookmarkStart w:id="1483" w:name="_Toc526337183"/>
      <w:bookmarkStart w:id="1484" w:name="_Toc526360975"/>
      <w:bookmarkStart w:id="1485" w:name="_Toc526362081"/>
      <w:bookmarkStart w:id="1486" w:name="_Toc526362168"/>
      <w:bookmarkStart w:id="1487" w:name="_Toc526367926"/>
      <w:bookmarkStart w:id="1488" w:name="_Toc526408300"/>
      <w:bookmarkStart w:id="1489" w:name="_Toc526408453"/>
      <w:bookmarkStart w:id="1490" w:name="_Toc526408540"/>
      <w:bookmarkStart w:id="1491" w:name="_Toc526408627"/>
      <w:bookmarkStart w:id="1492" w:name="_Toc526409282"/>
      <w:bookmarkStart w:id="1493" w:name="_Toc526336509"/>
      <w:bookmarkStart w:id="1494" w:name="_Toc526336678"/>
      <w:bookmarkStart w:id="1495" w:name="_Toc526336848"/>
      <w:bookmarkStart w:id="1496" w:name="_Toc526337018"/>
      <w:bookmarkStart w:id="1497" w:name="_Toc526337184"/>
      <w:bookmarkStart w:id="1498" w:name="_Toc526360976"/>
      <w:bookmarkStart w:id="1499" w:name="_Toc526362082"/>
      <w:bookmarkStart w:id="1500" w:name="_Toc526362169"/>
      <w:bookmarkStart w:id="1501" w:name="_Toc526367927"/>
      <w:bookmarkStart w:id="1502" w:name="_Toc526408301"/>
      <w:bookmarkStart w:id="1503" w:name="_Toc526408454"/>
      <w:bookmarkStart w:id="1504" w:name="_Toc526408541"/>
      <w:bookmarkStart w:id="1505" w:name="_Toc526408628"/>
      <w:bookmarkStart w:id="1506" w:name="_Toc526409283"/>
      <w:bookmarkStart w:id="1507" w:name="_Toc526336510"/>
      <w:bookmarkStart w:id="1508" w:name="_Toc526336679"/>
      <w:bookmarkStart w:id="1509" w:name="_Toc526336849"/>
      <w:bookmarkStart w:id="1510" w:name="_Toc526337019"/>
      <w:bookmarkStart w:id="1511" w:name="_Toc526337185"/>
      <w:bookmarkStart w:id="1512" w:name="_Toc526360977"/>
      <w:bookmarkStart w:id="1513" w:name="_Toc526362083"/>
      <w:bookmarkStart w:id="1514" w:name="_Toc526362170"/>
      <w:bookmarkStart w:id="1515" w:name="_Toc526367928"/>
      <w:bookmarkStart w:id="1516" w:name="_Toc526408302"/>
      <w:bookmarkStart w:id="1517" w:name="_Toc526408455"/>
      <w:bookmarkStart w:id="1518" w:name="_Toc526408542"/>
      <w:bookmarkStart w:id="1519" w:name="_Toc526408629"/>
      <w:bookmarkStart w:id="1520" w:name="_Toc526409284"/>
      <w:bookmarkStart w:id="1521" w:name="_Toc526336511"/>
      <w:bookmarkStart w:id="1522" w:name="_Toc526336680"/>
      <w:bookmarkStart w:id="1523" w:name="_Toc526336850"/>
      <w:bookmarkStart w:id="1524" w:name="_Toc526337020"/>
      <w:bookmarkStart w:id="1525" w:name="_Toc526337186"/>
      <w:bookmarkStart w:id="1526" w:name="_Toc526360978"/>
      <w:bookmarkStart w:id="1527" w:name="_Toc526362084"/>
      <w:bookmarkStart w:id="1528" w:name="_Toc526362171"/>
      <w:bookmarkStart w:id="1529" w:name="_Toc526367929"/>
      <w:bookmarkStart w:id="1530" w:name="_Toc526408303"/>
      <w:bookmarkStart w:id="1531" w:name="_Toc526408456"/>
      <w:bookmarkStart w:id="1532" w:name="_Toc526408543"/>
      <w:bookmarkStart w:id="1533" w:name="_Toc526408630"/>
      <w:bookmarkStart w:id="1534" w:name="_Toc526409285"/>
      <w:bookmarkStart w:id="1535" w:name="_Toc526336512"/>
      <w:bookmarkStart w:id="1536" w:name="_Toc526336681"/>
      <w:bookmarkStart w:id="1537" w:name="_Toc526336851"/>
      <w:bookmarkStart w:id="1538" w:name="_Toc526337021"/>
      <w:bookmarkStart w:id="1539" w:name="_Toc526337187"/>
      <w:bookmarkStart w:id="1540" w:name="_Toc526360979"/>
      <w:bookmarkStart w:id="1541" w:name="_Toc526362085"/>
      <w:bookmarkStart w:id="1542" w:name="_Toc526362172"/>
      <w:bookmarkStart w:id="1543" w:name="_Toc526367930"/>
      <w:bookmarkStart w:id="1544" w:name="_Toc526408304"/>
      <w:bookmarkStart w:id="1545" w:name="_Toc526408457"/>
      <w:bookmarkStart w:id="1546" w:name="_Toc526408544"/>
      <w:bookmarkStart w:id="1547" w:name="_Toc526408631"/>
      <w:bookmarkStart w:id="1548" w:name="_Toc526409286"/>
      <w:bookmarkStart w:id="1549" w:name="_Toc526336513"/>
      <w:bookmarkStart w:id="1550" w:name="_Toc526336682"/>
      <w:bookmarkStart w:id="1551" w:name="_Toc526336852"/>
      <w:bookmarkStart w:id="1552" w:name="_Toc526337022"/>
      <w:bookmarkStart w:id="1553" w:name="_Toc526337188"/>
      <w:bookmarkStart w:id="1554" w:name="_Toc526360980"/>
      <w:bookmarkStart w:id="1555" w:name="_Toc526362086"/>
      <w:bookmarkStart w:id="1556" w:name="_Toc526362173"/>
      <w:bookmarkStart w:id="1557" w:name="_Toc526367931"/>
      <w:bookmarkStart w:id="1558" w:name="_Toc526408305"/>
      <w:bookmarkStart w:id="1559" w:name="_Toc526408458"/>
      <w:bookmarkStart w:id="1560" w:name="_Toc526408545"/>
      <w:bookmarkStart w:id="1561" w:name="_Toc526408632"/>
      <w:bookmarkStart w:id="1562" w:name="_Toc526409287"/>
      <w:bookmarkStart w:id="1563" w:name="_Toc526336514"/>
      <w:bookmarkStart w:id="1564" w:name="_Toc526336683"/>
      <w:bookmarkStart w:id="1565" w:name="_Toc526336853"/>
      <w:bookmarkStart w:id="1566" w:name="_Toc526337023"/>
      <w:bookmarkStart w:id="1567" w:name="_Toc526337189"/>
      <w:bookmarkStart w:id="1568" w:name="_Toc526360981"/>
      <w:bookmarkStart w:id="1569" w:name="_Toc526362087"/>
      <w:bookmarkStart w:id="1570" w:name="_Toc526362174"/>
      <w:bookmarkStart w:id="1571" w:name="_Toc526367932"/>
      <w:bookmarkStart w:id="1572" w:name="_Toc526408306"/>
      <w:bookmarkStart w:id="1573" w:name="_Toc526408459"/>
      <w:bookmarkStart w:id="1574" w:name="_Toc526408546"/>
      <w:bookmarkStart w:id="1575" w:name="_Toc526408633"/>
      <w:bookmarkStart w:id="1576" w:name="_Toc526409288"/>
      <w:bookmarkStart w:id="1577" w:name="_Toc526336515"/>
      <w:bookmarkStart w:id="1578" w:name="_Toc526336684"/>
      <w:bookmarkStart w:id="1579" w:name="_Toc526336854"/>
      <w:bookmarkStart w:id="1580" w:name="_Toc526337024"/>
      <w:bookmarkStart w:id="1581" w:name="_Toc526337190"/>
      <w:bookmarkStart w:id="1582" w:name="_Toc526360982"/>
      <w:bookmarkStart w:id="1583" w:name="_Toc526362088"/>
      <w:bookmarkStart w:id="1584" w:name="_Toc526362175"/>
      <w:bookmarkStart w:id="1585" w:name="_Toc526367933"/>
      <w:bookmarkStart w:id="1586" w:name="_Toc526408307"/>
      <w:bookmarkStart w:id="1587" w:name="_Toc526408460"/>
      <w:bookmarkStart w:id="1588" w:name="_Toc526408547"/>
      <w:bookmarkStart w:id="1589" w:name="_Toc526408634"/>
      <w:bookmarkStart w:id="1590" w:name="_Toc526409289"/>
      <w:bookmarkStart w:id="1591" w:name="_Toc526336516"/>
      <w:bookmarkStart w:id="1592" w:name="_Toc526336685"/>
      <w:bookmarkStart w:id="1593" w:name="_Toc526336855"/>
      <w:bookmarkStart w:id="1594" w:name="_Toc526337025"/>
      <w:bookmarkStart w:id="1595" w:name="_Toc526337191"/>
      <w:bookmarkStart w:id="1596" w:name="_Toc526360983"/>
      <w:bookmarkStart w:id="1597" w:name="_Toc526362089"/>
      <w:bookmarkStart w:id="1598" w:name="_Toc526362176"/>
      <w:bookmarkStart w:id="1599" w:name="_Toc526367934"/>
      <w:bookmarkStart w:id="1600" w:name="_Toc526408308"/>
      <w:bookmarkStart w:id="1601" w:name="_Toc526408461"/>
      <w:bookmarkStart w:id="1602" w:name="_Toc526408548"/>
      <w:bookmarkStart w:id="1603" w:name="_Toc526408635"/>
      <w:bookmarkStart w:id="1604" w:name="_Toc526409290"/>
      <w:bookmarkStart w:id="1605" w:name="_Toc526336517"/>
      <w:bookmarkStart w:id="1606" w:name="_Toc526336686"/>
      <w:bookmarkStart w:id="1607" w:name="_Toc526336856"/>
      <w:bookmarkStart w:id="1608" w:name="_Toc526337026"/>
      <w:bookmarkStart w:id="1609" w:name="_Toc526337192"/>
      <w:bookmarkStart w:id="1610" w:name="_Toc526360984"/>
      <w:bookmarkStart w:id="1611" w:name="_Toc526362090"/>
      <w:bookmarkStart w:id="1612" w:name="_Toc526362177"/>
      <w:bookmarkStart w:id="1613" w:name="_Toc526367935"/>
      <w:bookmarkStart w:id="1614" w:name="_Toc526408309"/>
      <w:bookmarkStart w:id="1615" w:name="_Toc526408462"/>
      <w:bookmarkStart w:id="1616" w:name="_Toc526408549"/>
      <w:bookmarkStart w:id="1617" w:name="_Toc526408636"/>
      <w:bookmarkStart w:id="1618" w:name="_Toc526409291"/>
      <w:bookmarkStart w:id="1619" w:name="_Toc526336518"/>
      <w:bookmarkStart w:id="1620" w:name="_Toc526336687"/>
      <w:bookmarkStart w:id="1621" w:name="_Toc526336857"/>
      <w:bookmarkStart w:id="1622" w:name="_Toc526337027"/>
      <w:bookmarkStart w:id="1623" w:name="_Toc526337193"/>
      <w:bookmarkStart w:id="1624" w:name="_Toc526360985"/>
      <w:bookmarkStart w:id="1625" w:name="_Toc526362091"/>
      <w:bookmarkStart w:id="1626" w:name="_Toc526362178"/>
      <w:bookmarkStart w:id="1627" w:name="_Toc526367936"/>
      <w:bookmarkStart w:id="1628" w:name="_Toc526408310"/>
      <w:bookmarkStart w:id="1629" w:name="_Toc526408463"/>
      <w:bookmarkStart w:id="1630" w:name="_Toc526408550"/>
      <w:bookmarkStart w:id="1631" w:name="_Toc526408637"/>
      <w:bookmarkStart w:id="1632" w:name="_Toc526409292"/>
      <w:bookmarkStart w:id="1633" w:name="_Toc526336519"/>
      <w:bookmarkStart w:id="1634" w:name="_Toc526336688"/>
      <w:bookmarkStart w:id="1635" w:name="_Toc526336858"/>
      <w:bookmarkStart w:id="1636" w:name="_Toc526337028"/>
      <w:bookmarkStart w:id="1637" w:name="_Toc526337194"/>
      <w:bookmarkStart w:id="1638" w:name="_Toc526360986"/>
      <w:bookmarkStart w:id="1639" w:name="_Toc526362092"/>
      <w:bookmarkStart w:id="1640" w:name="_Toc526362179"/>
      <w:bookmarkStart w:id="1641" w:name="_Toc526367937"/>
      <w:bookmarkStart w:id="1642" w:name="_Toc526408311"/>
      <w:bookmarkStart w:id="1643" w:name="_Toc526408464"/>
      <w:bookmarkStart w:id="1644" w:name="_Toc526408551"/>
      <w:bookmarkStart w:id="1645" w:name="_Toc526408638"/>
      <w:bookmarkStart w:id="1646" w:name="_Toc526409293"/>
      <w:bookmarkStart w:id="1647" w:name="_Toc526336520"/>
      <w:bookmarkStart w:id="1648" w:name="_Toc526336689"/>
      <w:bookmarkStart w:id="1649" w:name="_Toc526336859"/>
      <w:bookmarkStart w:id="1650" w:name="_Toc526337029"/>
      <w:bookmarkStart w:id="1651" w:name="_Toc526337195"/>
      <w:bookmarkStart w:id="1652" w:name="_Toc526360987"/>
      <w:bookmarkStart w:id="1653" w:name="_Toc526362093"/>
      <w:bookmarkStart w:id="1654" w:name="_Toc526362180"/>
      <w:bookmarkStart w:id="1655" w:name="_Toc526367938"/>
      <w:bookmarkStart w:id="1656" w:name="_Toc526408312"/>
      <w:bookmarkStart w:id="1657" w:name="_Toc526408465"/>
      <w:bookmarkStart w:id="1658" w:name="_Toc526408552"/>
      <w:bookmarkStart w:id="1659" w:name="_Toc526408639"/>
      <w:bookmarkStart w:id="1660" w:name="_Toc526409294"/>
      <w:bookmarkStart w:id="1661" w:name="_Toc526336521"/>
      <w:bookmarkStart w:id="1662" w:name="_Toc526336690"/>
      <w:bookmarkStart w:id="1663" w:name="_Toc526336860"/>
      <w:bookmarkStart w:id="1664" w:name="_Toc526337030"/>
      <w:bookmarkStart w:id="1665" w:name="_Toc526337196"/>
      <w:bookmarkStart w:id="1666" w:name="_Toc526360988"/>
      <w:bookmarkStart w:id="1667" w:name="_Toc526362094"/>
      <w:bookmarkStart w:id="1668" w:name="_Toc526362181"/>
      <w:bookmarkStart w:id="1669" w:name="_Toc526367939"/>
      <w:bookmarkStart w:id="1670" w:name="_Toc526408313"/>
      <w:bookmarkStart w:id="1671" w:name="_Toc526408466"/>
      <w:bookmarkStart w:id="1672" w:name="_Toc526408553"/>
      <w:bookmarkStart w:id="1673" w:name="_Toc526408640"/>
      <w:bookmarkStart w:id="1674" w:name="_Toc526409295"/>
      <w:bookmarkStart w:id="1675" w:name="_Toc526336522"/>
      <w:bookmarkStart w:id="1676" w:name="_Toc526336691"/>
      <w:bookmarkStart w:id="1677" w:name="_Toc526336861"/>
      <w:bookmarkStart w:id="1678" w:name="_Toc526337031"/>
      <w:bookmarkStart w:id="1679" w:name="_Toc526337197"/>
      <w:bookmarkStart w:id="1680" w:name="_Toc526360989"/>
      <w:bookmarkStart w:id="1681" w:name="_Toc526362095"/>
      <w:bookmarkStart w:id="1682" w:name="_Toc526362182"/>
      <w:bookmarkStart w:id="1683" w:name="_Toc526367940"/>
      <w:bookmarkStart w:id="1684" w:name="_Toc526408314"/>
      <w:bookmarkStart w:id="1685" w:name="_Toc526408467"/>
      <w:bookmarkStart w:id="1686" w:name="_Toc526408554"/>
      <w:bookmarkStart w:id="1687" w:name="_Toc526408641"/>
      <w:bookmarkStart w:id="1688" w:name="_Toc526409296"/>
      <w:bookmarkStart w:id="1689" w:name="_Toc526336523"/>
      <w:bookmarkStart w:id="1690" w:name="_Toc526336692"/>
      <w:bookmarkStart w:id="1691" w:name="_Toc526336862"/>
      <w:bookmarkStart w:id="1692" w:name="_Toc526337032"/>
      <w:bookmarkStart w:id="1693" w:name="_Toc526337198"/>
      <w:bookmarkStart w:id="1694" w:name="_Toc526360990"/>
      <w:bookmarkStart w:id="1695" w:name="_Toc526362096"/>
      <w:bookmarkStart w:id="1696" w:name="_Toc526362183"/>
      <w:bookmarkStart w:id="1697" w:name="_Toc526367941"/>
      <w:bookmarkStart w:id="1698" w:name="_Toc526408315"/>
      <w:bookmarkStart w:id="1699" w:name="_Toc526408468"/>
      <w:bookmarkStart w:id="1700" w:name="_Toc526408555"/>
      <w:bookmarkStart w:id="1701" w:name="_Toc526408642"/>
      <w:bookmarkStart w:id="1702" w:name="_Toc526409297"/>
      <w:bookmarkStart w:id="1703" w:name="_Toc526336524"/>
      <w:bookmarkStart w:id="1704" w:name="_Toc526336693"/>
      <w:bookmarkStart w:id="1705" w:name="_Toc526336863"/>
      <w:bookmarkStart w:id="1706" w:name="_Toc526337033"/>
      <w:bookmarkStart w:id="1707" w:name="_Toc526337199"/>
      <w:bookmarkStart w:id="1708" w:name="_Toc526360991"/>
      <w:bookmarkStart w:id="1709" w:name="_Toc526362097"/>
      <w:bookmarkStart w:id="1710" w:name="_Toc526362184"/>
      <w:bookmarkStart w:id="1711" w:name="_Toc526367942"/>
      <w:bookmarkStart w:id="1712" w:name="_Toc526408316"/>
      <w:bookmarkStart w:id="1713" w:name="_Toc526408469"/>
      <w:bookmarkStart w:id="1714" w:name="_Toc526408556"/>
      <w:bookmarkStart w:id="1715" w:name="_Toc526408643"/>
      <w:bookmarkStart w:id="1716" w:name="_Toc526409298"/>
      <w:bookmarkStart w:id="1717" w:name="_Toc526336525"/>
      <w:bookmarkStart w:id="1718" w:name="_Toc526336694"/>
      <w:bookmarkStart w:id="1719" w:name="_Toc526336864"/>
      <w:bookmarkStart w:id="1720" w:name="_Toc526337034"/>
      <w:bookmarkStart w:id="1721" w:name="_Toc526337200"/>
      <w:bookmarkStart w:id="1722" w:name="_Toc526360992"/>
      <w:bookmarkStart w:id="1723" w:name="_Toc526362098"/>
      <w:bookmarkStart w:id="1724" w:name="_Toc526362185"/>
      <w:bookmarkStart w:id="1725" w:name="_Toc526367943"/>
      <w:bookmarkStart w:id="1726" w:name="_Toc526408317"/>
      <w:bookmarkStart w:id="1727" w:name="_Toc526408470"/>
      <w:bookmarkStart w:id="1728" w:name="_Toc526408557"/>
      <w:bookmarkStart w:id="1729" w:name="_Toc526408644"/>
      <w:bookmarkStart w:id="1730" w:name="_Toc526409299"/>
      <w:bookmarkStart w:id="1731" w:name="_Toc526336526"/>
      <w:bookmarkStart w:id="1732" w:name="_Toc526336695"/>
      <w:bookmarkStart w:id="1733" w:name="_Toc526336865"/>
      <w:bookmarkStart w:id="1734" w:name="_Toc526337035"/>
      <w:bookmarkStart w:id="1735" w:name="_Toc526337201"/>
      <w:bookmarkStart w:id="1736" w:name="_Toc526360993"/>
      <w:bookmarkStart w:id="1737" w:name="_Toc526362099"/>
      <w:bookmarkStart w:id="1738" w:name="_Toc526362186"/>
      <w:bookmarkStart w:id="1739" w:name="_Toc526367944"/>
      <w:bookmarkStart w:id="1740" w:name="_Toc526408318"/>
      <w:bookmarkStart w:id="1741" w:name="_Toc526408471"/>
      <w:bookmarkStart w:id="1742" w:name="_Toc526408558"/>
      <w:bookmarkStart w:id="1743" w:name="_Toc526408645"/>
      <w:bookmarkStart w:id="1744" w:name="_Toc526409300"/>
      <w:bookmarkStart w:id="1745" w:name="_Toc526336527"/>
      <w:bookmarkStart w:id="1746" w:name="_Toc526336696"/>
      <w:bookmarkStart w:id="1747" w:name="_Toc526336866"/>
      <w:bookmarkStart w:id="1748" w:name="_Toc526337036"/>
      <w:bookmarkStart w:id="1749" w:name="_Toc526337202"/>
      <w:bookmarkStart w:id="1750" w:name="_Toc526360994"/>
      <w:bookmarkStart w:id="1751" w:name="_Toc526362100"/>
      <w:bookmarkStart w:id="1752" w:name="_Toc526362187"/>
      <w:bookmarkStart w:id="1753" w:name="_Toc526367945"/>
      <w:bookmarkStart w:id="1754" w:name="_Toc526408319"/>
      <w:bookmarkStart w:id="1755" w:name="_Toc526408472"/>
      <w:bookmarkStart w:id="1756" w:name="_Toc526408559"/>
      <w:bookmarkStart w:id="1757" w:name="_Toc526408646"/>
      <w:bookmarkStart w:id="1758" w:name="_Toc526409301"/>
      <w:bookmarkStart w:id="1759" w:name="_Toc526409302"/>
      <w:bookmarkStart w:id="1760" w:name="_Toc526409303"/>
      <w:bookmarkStart w:id="1761" w:name="_Toc526409304"/>
      <w:bookmarkStart w:id="1762" w:name="_Toc526409305"/>
      <w:bookmarkStart w:id="1763" w:name="_Toc526409306"/>
      <w:bookmarkStart w:id="1764" w:name="_Toc526409307"/>
      <w:bookmarkStart w:id="1765" w:name="_Toc526409308"/>
      <w:bookmarkStart w:id="1766" w:name="_Toc526409309"/>
      <w:bookmarkStart w:id="1767" w:name="_Toc526409310"/>
      <w:bookmarkStart w:id="1768" w:name="_Toc526409311"/>
      <w:bookmarkStart w:id="1769" w:name="_Toc526409312"/>
      <w:bookmarkStart w:id="1770" w:name="_Toc526409313"/>
      <w:bookmarkStart w:id="1771" w:name="_Toc526409314"/>
      <w:bookmarkStart w:id="1772" w:name="_Toc526409315"/>
      <w:bookmarkStart w:id="1773" w:name="_Toc526409316"/>
      <w:bookmarkStart w:id="1774" w:name="_Toc526409317"/>
      <w:bookmarkStart w:id="1775" w:name="_Toc526409318"/>
      <w:bookmarkStart w:id="1776" w:name="_Toc526336530"/>
      <w:bookmarkStart w:id="1777" w:name="_Toc526336699"/>
      <w:bookmarkStart w:id="1778" w:name="_Toc526336869"/>
      <w:bookmarkStart w:id="1779" w:name="_Toc526337039"/>
      <w:bookmarkStart w:id="1780" w:name="_Toc526337205"/>
      <w:bookmarkStart w:id="1781" w:name="_Toc526360997"/>
      <w:bookmarkStart w:id="1782" w:name="_Toc526362103"/>
      <w:bookmarkStart w:id="1783" w:name="_Toc526362190"/>
      <w:bookmarkStart w:id="1784" w:name="_Toc526367948"/>
      <w:bookmarkStart w:id="1785" w:name="_Toc526408330"/>
      <w:bookmarkStart w:id="1786" w:name="_Toc526408475"/>
      <w:bookmarkStart w:id="1787" w:name="_Toc526408562"/>
      <w:bookmarkStart w:id="1788" w:name="_Toc526408649"/>
      <w:bookmarkStart w:id="1789" w:name="_Toc526409319"/>
      <w:bookmarkStart w:id="1790" w:name="_Toc526332310"/>
      <w:bookmarkStart w:id="1791" w:name="_Toc526332475"/>
      <w:bookmarkStart w:id="1792" w:name="_Toc526332639"/>
      <w:bookmarkStart w:id="1793" w:name="_Toc526332803"/>
      <w:bookmarkStart w:id="1794" w:name="_Toc526332973"/>
      <w:bookmarkStart w:id="1795" w:name="_Toc526333143"/>
      <w:bookmarkStart w:id="1796" w:name="_Toc526333307"/>
      <w:bookmarkStart w:id="1797" w:name="_Toc526333477"/>
      <w:bookmarkStart w:id="1798" w:name="_Toc526333642"/>
      <w:bookmarkStart w:id="1799" w:name="_Toc526333805"/>
      <w:bookmarkStart w:id="1800" w:name="_Toc526333968"/>
      <w:bookmarkStart w:id="1801" w:name="_Toc526334131"/>
      <w:bookmarkStart w:id="1802" w:name="_Toc526334295"/>
      <w:bookmarkStart w:id="1803" w:name="_Toc526334458"/>
      <w:bookmarkStart w:id="1804" w:name="_Toc526334621"/>
      <w:bookmarkStart w:id="1805" w:name="_Toc526334785"/>
      <w:bookmarkStart w:id="1806" w:name="_Toc526334949"/>
      <w:bookmarkStart w:id="1807" w:name="_Toc526335115"/>
      <w:bookmarkStart w:id="1808" w:name="_Toc526335280"/>
      <w:bookmarkStart w:id="1809" w:name="_Toc526335443"/>
      <w:bookmarkStart w:id="1810" w:name="_Toc526335605"/>
      <w:bookmarkStart w:id="1811" w:name="_Toc526335768"/>
      <w:bookmarkStart w:id="1812" w:name="_Toc526335930"/>
      <w:bookmarkStart w:id="1813" w:name="_Toc526336073"/>
      <w:bookmarkStart w:id="1814" w:name="_Toc526336217"/>
      <w:bookmarkStart w:id="1815" w:name="_Toc526336360"/>
      <w:bookmarkStart w:id="1816" w:name="_Toc526336531"/>
      <w:bookmarkStart w:id="1817" w:name="_Toc526336700"/>
      <w:bookmarkStart w:id="1818" w:name="_Toc526336870"/>
      <w:bookmarkStart w:id="1819" w:name="_Toc526337040"/>
      <w:bookmarkStart w:id="1820" w:name="_Toc526337206"/>
      <w:bookmarkStart w:id="1821" w:name="_Toc526360998"/>
      <w:bookmarkStart w:id="1822" w:name="_Toc526362104"/>
      <w:bookmarkStart w:id="1823" w:name="_Toc526362191"/>
      <w:bookmarkStart w:id="1824" w:name="_Toc526367949"/>
      <w:bookmarkStart w:id="1825" w:name="_Toc526408331"/>
      <w:bookmarkStart w:id="1826" w:name="_Toc526408476"/>
      <w:bookmarkStart w:id="1827" w:name="_Toc526408563"/>
      <w:bookmarkStart w:id="1828" w:name="_Toc526408650"/>
      <w:bookmarkStart w:id="1829" w:name="_Toc526409320"/>
      <w:bookmarkStart w:id="1830" w:name="_Toc526332311"/>
      <w:bookmarkStart w:id="1831" w:name="_Toc526332476"/>
      <w:bookmarkStart w:id="1832" w:name="_Toc526332640"/>
      <w:bookmarkStart w:id="1833" w:name="_Toc526332804"/>
      <w:bookmarkStart w:id="1834" w:name="_Toc526332974"/>
      <w:bookmarkStart w:id="1835" w:name="_Toc526333144"/>
      <w:bookmarkStart w:id="1836" w:name="_Toc526333308"/>
      <w:bookmarkStart w:id="1837" w:name="_Toc526333478"/>
      <w:bookmarkStart w:id="1838" w:name="_Toc526333643"/>
      <w:bookmarkStart w:id="1839" w:name="_Toc526333806"/>
      <w:bookmarkStart w:id="1840" w:name="_Toc526333969"/>
      <w:bookmarkStart w:id="1841" w:name="_Toc526334132"/>
      <w:bookmarkStart w:id="1842" w:name="_Toc526334296"/>
      <w:bookmarkStart w:id="1843" w:name="_Toc526334459"/>
      <w:bookmarkStart w:id="1844" w:name="_Toc526334622"/>
      <w:bookmarkStart w:id="1845" w:name="_Toc526334786"/>
      <w:bookmarkStart w:id="1846" w:name="_Toc526334950"/>
      <w:bookmarkStart w:id="1847" w:name="_Toc526335116"/>
      <w:bookmarkStart w:id="1848" w:name="_Toc526335281"/>
      <w:bookmarkStart w:id="1849" w:name="_Toc526335444"/>
      <w:bookmarkStart w:id="1850" w:name="_Toc526335606"/>
      <w:bookmarkStart w:id="1851" w:name="_Toc526335769"/>
      <w:bookmarkStart w:id="1852" w:name="_Toc526335931"/>
      <w:bookmarkStart w:id="1853" w:name="_Toc526336074"/>
      <w:bookmarkStart w:id="1854" w:name="_Toc526336218"/>
      <w:bookmarkStart w:id="1855" w:name="_Toc526336361"/>
      <w:bookmarkStart w:id="1856" w:name="_Toc526336532"/>
      <w:bookmarkStart w:id="1857" w:name="_Toc526336701"/>
      <w:bookmarkStart w:id="1858" w:name="_Toc526336871"/>
      <w:bookmarkStart w:id="1859" w:name="_Toc526337041"/>
      <w:bookmarkStart w:id="1860" w:name="_Toc526337207"/>
      <w:bookmarkStart w:id="1861" w:name="_Toc526360999"/>
      <w:bookmarkStart w:id="1862" w:name="_Toc526362105"/>
      <w:bookmarkStart w:id="1863" w:name="_Toc526362192"/>
      <w:bookmarkStart w:id="1864" w:name="_Toc526367950"/>
      <w:bookmarkStart w:id="1865" w:name="_Toc526408332"/>
      <w:bookmarkStart w:id="1866" w:name="_Toc526408477"/>
      <w:bookmarkStart w:id="1867" w:name="_Toc526408564"/>
      <w:bookmarkStart w:id="1868" w:name="_Toc526408651"/>
      <w:bookmarkStart w:id="1869" w:name="_Toc526409321"/>
      <w:bookmarkStart w:id="1870" w:name="_Toc526332312"/>
      <w:bookmarkStart w:id="1871" w:name="_Toc526332477"/>
      <w:bookmarkStart w:id="1872" w:name="_Toc526332641"/>
      <w:bookmarkStart w:id="1873" w:name="_Toc526332805"/>
      <w:bookmarkStart w:id="1874" w:name="_Toc526332975"/>
      <w:bookmarkStart w:id="1875" w:name="_Toc526333145"/>
      <w:bookmarkStart w:id="1876" w:name="_Toc526333309"/>
      <w:bookmarkStart w:id="1877" w:name="_Toc526333479"/>
      <w:bookmarkStart w:id="1878" w:name="_Toc526333644"/>
      <w:bookmarkStart w:id="1879" w:name="_Toc526333807"/>
      <w:bookmarkStart w:id="1880" w:name="_Toc526333970"/>
      <w:bookmarkStart w:id="1881" w:name="_Toc526334133"/>
      <w:bookmarkStart w:id="1882" w:name="_Toc526334297"/>
      <w:bookmarkStart w:id="1883" w:name="_Toc526334460"/>
      <w:bookmarkStart w:id="1884" w:name="_Toc526334623"/>
      <w:bookmarkStart w:id="1885" w:name="_Toc526334787"/>
      <w:bookmarkStart w:id="1886" w:name="_Toc526334951"/>
      <w:bookmarkStart w:id="1887" w:name="_Toc526335117"/>
      <w:bookmarkStart w:id="1888" w:name="_Toc526335282"/>
      <w:bookmarkStart w:id="1889" w:name="_Toc526335445"/>
      <w:bookmarkStart w:id="1890" w:name="_Toc526335607"/>
      <w:bookmarkStart w:id="1891" w:name="_Toc526335770"/>
      <w:bookmarkStart w:id="1892" w:name="_Toc526335932"/>
      <w:bookmarkStart w:id="1893" w:name="_Toc526336075"/>
      <w:bookmarkStart w:id="1894" w:name="_Toc526336219"/>
      <w:bookmarkStart w:id="1895" w:name="_Toc526336362"/>
      <w:bookmarkStart w:id="1896" w:name="_Toc526336533"/>
      <w:bookmarkStart w:id="1897" w:name="_Toc526336702"/>
      <w:bookmarkStart w:id="1898" w:name="_Toc526336872"/>
      <w:bookmarkStart w:id="1899" w:name="_Toc526337042"/>
      <w:bookmarkStart w:id="1900" w:name="_Toc526337208"/>
      <w:bookmarkStart w:id="1901" w:name="_Toc526361000"/>
      <w:bookmarkStart w:id="1902" w:name="_Toc526362106"/>
      <w:bookmarkStart w:id="1903" w:name="_Toc526362193"/>
      <w:bookmarkStart w:id="1904" w:name="_Toc526367951"/>
      <w:bookmarkStart w:id="1905" w:name="_Toc526408333"/>
      <w:bookmarkStart w:id="1906" w:name="_Toc526408478"/>
      <w:bookmarkStart w:id="1907" w:name="_Toc526408565"/>
      <w:bookmarkStart w:id="1908" w:name="_Toc526408652"/>
      <w:bookmarkStart w:id="1909" w:name="_Toc526409322"/>
      <w:bookmarkStart w:id="1910" w:name="_Toc526332313"/>
      <w:bookmarkStart w:id="1911" w:name="_Toc526332478"/>
      <w:bookmarkStart w:id="1912" w:name="_Toc526332642"/>
      <w:bookmarkStart w:id="1913" w:name="_Toc526332806"/>
      <w:bookmarkStart w:id="1914" w:name="_Toc526332976"/>
      <w:bookmarkStart w:id="1915" w:name="_Toc526333146"/>
      <w:bookmarkStart w:id="1916" w:name="_Toc526333310"/>
      <w:bookmarkStart w:id="1917" w:name="_Toc526333480"/>
      <w:bookmarkStart w:id="1918" w:name="_Toc526333645"/>
      <w:bookmarkStart w:id="1919" w:name="_Toc526333808"/>
      <w:bookmarkStart w:id="1920" w:name="_Toc526333971"/>
      <w:bookmarkStart w:id="1921" w:name="_Toc526334134"/>
      <w:bookmarkStart w:id="1922" w:name="_Toc526334298"/>
      <w:bookmarkStart w:id="1923" w:name="_Toc526334461"/>
      <w:bookmarkStart w:id="1924" w:name="_Toc526334624"/>
      <w:bookmarkStart w:id="1925" w:name="_Toc526334788"/>
      <w:bookmarkStart w:id="1926" w:name="_Toc526334952"/>
      <w:bookmarkStart w:id="1927" w:name="_Toc526335118"/>
      <w:bookmarkStart w:id="1928" w:name="_Toc526335283"/>
      <w:bookmarkStart w:id="1929" w:name="_Toc526335446"/>
      <w:bookmarkStart w:id="1930" w:name="_Toc526335608"/>
      <w:bookmarkStart w:id="1931" w:name="_Toc526335771"/>
      <w:bookmarkStart w:id="1932" w:name="_Toc526335933"/>
      <w:bookmarkStart w:id="1933" w:name="_Toc526336076"/>
      <w:bookmarkStart w:id="1934" w:name="_Toc526336220"/>
      <w:bookmarkStart w:id="1935" w:name="_Toc526336363"/>
      <w:bookmarkStart w:id="1936" w:name="_Toc526336534"/>
      <w:bookmarkStart w:id="1937" w:name="_Toc526336703"/>
      <w:bookmarkStart w:id="1938" w:name="_Toc526336873"/>
      <w:bookmarkStart w:id="1939" w:name="_Toc526337043"/>
      <w:bookmarkStart w:id="1940" w:name="_Toc526337209"/>
      <w:bookmarkStart w:id="1941" w:name="_Toc526361001"/>
      <w:bookmarkStart w:id="1942" w:name="_Toc526362107"/>
      <w:bookmarkStart w:id="1943" w:name="_Toc526362194"/>
      <w:bookmarkStart w:id="1944" w:name="_Toc526367952"/>
      <w:bookmarkStart w:id="1945" w:name="_Toc526408334"/>
      <w:bookmarkStart w:id="1946" w:name="_Toc526408479"/>
      <w:bookmarkStart w:id="1947" w:name="_Toc526408566"/>
      <w:bookmarkStart w:id="1948" w:name="_Toc526408653"/>
      <w:bookmarkStart w:id="1949" w:name="_Toc526409323"/>
      <w:bookmarkStart w:id="1950" w:name="_Toc526332314"/>
      <w:bookmarkStart w:id="1951" w:name="_Toc526332479"/>
      <w:bookmarkStart w:id="1952" w:name="_Toc526332643"/>
      <w:bookmarkStart w:id="1953" w:name="_Toc526332807"/>
      <w:bookmarkStart w:id="1954" w:name="_Toc526332977"/>
      <w:bookmarkStart w:id="1955" w:name="_Toc526333147"/>
      <w:bookmarkStart w:id="1956" w:name="_Toc526333311"/>
      <w:bookmarkStart w:id="1957" w:name="_Toc526333481"/>
      <w:bookmarkStart w:id="1958" w:name="_Toc526333646"/>
      <w:bookmarkStart w:id="1959" w:name="_Toc526333809"/>
      <w:bookmarkStart w:id="1960" w:name="_Toc526333972"/>
      <w:bookmarkStart w:id="1961" w:name="_Toc526334135"/>
      <w:bookmarkStart w:id="1962" w:name="_Toc526334299"/>
      <w:bookmarkStart w:id="1963" w:name="_Toc526334462"/>
      <w:bookmarkStart w:id="1964" w:name="_Toc526334625"/>
      <w:bookmarkStart w:id="1965" w:name="_Toc526334789"/>
      <w:bookmarkStart w:id="1966" w:name="_Toc526334953"/>
      <w:bookmarkStart w:id="1967" w:name="_Toc526335119"/>
      <w:bookmarkStart w:id="1968" w:name="_Toc526335284"/>
      <w:bookmarkStart w:id="1969" w:name="_Toc526335447"/>
      <w:bookmarkStart w:id="1970" w:name="_Toc526335609"/>
      <w:bookmarkStart w:id="1971" w:name="_Toc526335772"/>
      <w:bookmarkStart w:id="1972" w:name="_Toc526335934"/>
      <w:bookmarkStart w:id="1973" w:name="_Toc526336077"/>
      <w:bookmarkStart w:id="1974" w:name="_Toc526336221"/>
      <w:bookmarkStart w:id="1975" w:name="_Toc526336364"/>
      <w:bookmarkStart w:id="1976" w:name="_Toc526336535"/>
      <w:bookmarkStart w:id="1977" w:name="_Toc526336704"/>
      <w:bookmarkStart w:id="1978" w:name="_Toc526336874"/>
      <w:bookmarkStart w:id="1979" w:name="_Toc526337044"/>
      <w:bookmarkStart w:id="1980" w:name="_Toc526337210"/>
      <w:bookmarkStart w:id="1981" w:name="_Toc526361002"/>
      <w:bookmarkStart w:id="1982" w:name="_Toc526362108"/>
      <w:bookmarkStart w:id="1983" w:name="_Toc526362195"/>
      <w:bookmarkStart w:id="1984" w:name="_Toc526367953"/>
      <w:bookmarkStart w:id="1985" w:name="_Toc526408335"/>
      <w:bookmarkStart w:id="1986" w:name="_Toc526408480"/>
      <w:bookmarkStart w:id="1987" w:name="_Toc526408567"/>
      <w:bookmarkStart w:id="1988" w:name="_Toc526408654"/>
      <w:bookmarkStart w:id="1989" w:name="_Toc526409324"/>
      <w:bookmarkStart w:id="1990" w:name="_Toc526332315"/>
      <w:bookmarkStart w:id="1991" w:name="_Toc526332480"/>
      <w:bookmarkStart w:id="1992" w:name="_Toc526332644"/>
      <w:bookmarkStart w:id="1993" w:name="_Toc526332808"/>
      <w:bookmarkStart w:id="1994" w:name="_Toc526332978"/>
      <w:bookmarkStart w:id="1995" w:name="_Toc526333148"/>
      <w:bookmarkStart w:id="1996" w:name="_Toc526333312"/>
      <w:bookmarkStart w:id="1997" w:name="_Toc526333482"/>
      <w:bookmarkStart w:id="1998" w:name="_Toc526333647"/>
      <w:bookmarkStart w:id="1999" w:name="_Toc526333810"/>
      <w:bookmarkStart w:id="2000" w:name="_Toc526333973"/>
      <w:bookmarkStart w:id="2001" w:name="_Toc526334136"/>
      <w:bookmarkStart w:id="2002" w:name="_Toc526334300"/>
      <w:bookmarkStart w:id="2003" w:name="_Toc526334463"/>
      <w:bookmarkStart w:id="2004" w:name="_Toc526334626"/>
      <w:bookmarkStart w:id="2005" w:name="_Toc526334790"/>
      <w:bookmarkStart w:id="2006" w:name="_Toc526334954"/>
      <w:bookmarkStart w:id="2007" w:name="_Toc526335120"/>
      <w:bookmarkStart w:id="2008" w:name="_Toc526335285"/>
      <w:bookmarkStart w:id="2009" w:name="_Toc526335448"/>
      <w:bookmarkStart w:id="2010" w:name="_Toc526335610"/>
      <w:bookmarkStart w:id="2011" w:name="_Toc526335773"/>
      <w:bookmarkStart w:id="2012" w:name="_Toc526335935"/>
      <w:bookmarkStart w:id="2013" w:name="_Toc526336078"/>
      <w:bookmarkStart w:id="2014" w:name="_Toc526336222"/>
      <w:bookmarkStart w:id="2015" w:name="_Toc526336365"/>
      <w:bookmarkStart w:id="2016" w:name="_Toc526336536"/>
      <w:bookmarkStart w:id="2017" w:name="_Toc526336705"/>
      <w:bookmarkStart w:id="2018" w:name="_Toc526336875"/>
      <w:bookmarkStart w:id="2019" w:name="_Toc526337045"/>
      <w:bookmarkStart w:id="2020" w:name="_Toc526337211"/>
      <w:bookmarkStart w:id="2021" w:name="_Toc526361003"/>
      <w:bookmarkStart w:id="2022" w:name="_Toc526362109"/>
      <w:bookmarkStart w:id="2023" w:name="_Toc526362196"/>
      <w:bookmarkStart w:id="2024" w:name="_Toc526367954"/>
      <w:bookmarkStart w:id="2025" w:name="_Toc526408336"/>
      <w:bookmarkStart w:id="2026" w:name="_Toc526408481"/>
      <w:bookmarkStart w:id="2027" w:name="_Toc526408568"/>
      <w:bookmarkStart w:id="2028" w:name="_Toc526408655"/>
      <w:bookmarkStart w:id="2029" w:name="_Toc526409325"/>
      <w:bookmarkStart w:id="2030" w:name="_Toc526332316"/>
      <w:bookmarkStart w:id="2031" w:name="_Toc526332481"/>
      <w:bookmarkStart w:id="2032" w:name="_Toc526332645"/>
      <w:bookmarkStart w:id="2033" w:name="_Toc526332809"/>
      <w:bookmarkStart w:id="2034" w:name="_Toc526332979"/>
      <w:bookmarkStart w:id="2035" w:name="_Toc526333149"/>
      <w:bookmarkStart w:id="2036" w:name="_Toc526333313"/>
      <w:bookmarkStart w:id="2037" w:name="_Toc526333483"/>
      <w:bookmarkStart w:id="2038" w:name="_Toc526333648"/>
      <w:bookmarkStart w:id="2039" w:name="_Toc526333811"/>
      <w:bookmarkStart w:id="2040" w:name="_Toc526333974"/>
      <w:bookmarkStart w:id="2041" w:name="_Toc526334137"/>
      <w:bookmarkStart w:id="2042" w:name="_Toc526334301"/>
      <w:bookmarkStart w:id="2043" w:name="_Toc526334464"/>
      <w:bookmarkStart w:id="2044" w:name="_Toc526334627"/>
      <w:bookmarkStart w:id="2045" w:name="_Toc526334791"/>
      <w:bookmarkStart w:id="2046" w:name="_Toc526334955"/>
      <w:bookmarkStart w:id="2047" w:name="_Toc526335121"/>
      <w:bookmarkStart w:id="2048" w:name="_Toc526335286"/>
      <w:bookmarkStart w:id="2049" w:name="_Toc526335449"/>
      <w:bookmarkStart w:id="2050" w:name="_Toc526335611"/>
      <w:bookmarkStart w:id="2051" w:name="_Toc526335774"/>
      <w:bookmarkStart w:id="2052" w:name="_Toc526335936"/>
      <w:bookmarkStart w:id="2053" w:name="_Toc526336079"/>
      <w:bookmarkStart w:id="2054" w:name="_Toc526336223"/>
      <w:bookmarkStart w:id="2055" w:name="_Toc526336366"/>
      <w:bookmarkStart w:id="2056" w:name="_Toc526336537"/>
      <w:bookmarkStart w:id="2057" w:name="_Toc526336706"/>
      <w:bookmarkStart w:id="2058" w:name="_Toc526336876"/>
      <w:bookmarkStart w:id="2059" w:name="_Toc526337046"/>
      <w:bookmarkStart w:id="2060" w:name="_Toc526337212"/>
      <w:bookmarkStart w:id="2061" w:name="_Toc526361004"/>
      <w:bookmarkStart w:id="2062" w:name="_Toc526362110"/>
      <w:bookmarkStart w:id="2063" w:name="_Toc526362197"/>
      <w:bookmarkStart w:id="2064" w:name="_Toc526367955"/>
      <w:bookmarkStart w:id="2065" w:name="_Toc526408337"/>
      <w:bookmarkStart w:id="2066" w:name="_Toc526408482"/>
      <w:bookmarkStart w:id="2067" w:name="_Toc526408569"/>
      <w:bookmarkStart w:id="2068" w:name="_Toc526408656"/>
      <w:bookmarkStart w:id="2069" w:name="_Toc526409326"/>
      <w:bookmarkStart w:id="2070" w:name="_Toc526332317"/>
      <w:bookmarkStart w:id="2071" w:name="_Toc526332482"/>
      <w:bookmarkStart w:id="2072" w:name="_Toc526332646"/>
      <w:bookmarkStart w:id="2073" w:name="_Toc526332810"/>
      <w:bookmarkStart w:id="2074" w:name="_Toc526332980"/>
      <w:bookmarkStart w:id="2075" w:name="_Toc526333150"/>
      <w:bookmarkStart w:id="2076" w:name="_Toc526333314"/>
      <w:bookmarkStart w:id="2077" w:name="_Toc526333484"/>
      <w:bookmarkStart w:id="2078" w:name="_Toc526333649"/>
      <w:bookmarkStart w:id="2079" w:name="_Toc526333812"/>
      <w:bookmarkStart w:id="2080" w:name="_Toc526333975"/>
      <w:bookmarkStart w:id="2081" w:name="_Toc526334138"/>
      <w:bookmarkStart w:id="2082" w:name="_Toc526334302"/>
      <w:bookmarkStart w:id="2083" w:name="_Toc526334465"/>
      <w:bookmarkStart w:id="2084" w:name="_Toc526334628"/>
      <w:bookmarkStart w:id="2085" w:name="_Toc526334792"/>
      <w:bookmarkStart w:id="2086" w:name="_Toc526334956"/>
      <w:bookmarkStart w:id="2087" w:name="_Toc526335122"/>
      <w:bookmarkStart w:id="2088" w:name="_Toc526335287"/>
      <w:bookmarkStart w:id="2089" w:name="_Toc526335450"/>
      <w:bookmarkStart w:id="2090" w:name="_Toc526335612"/>
      <w:bookmarkStart w:id="2091" w:name="_Toc526335775"/>
      <w:bookmarkStart w:id="2092" w:name="_Toc526335937"/>
      <w:bookmarkStart w:id="2093" w:name="_Toc526336080"/>
      <w:bookmarkStart w:id="2094" w:name="_Toc526336224"/>
      <w:bookmarkStart w:id="2095" w:name="_Toc526336367"/>
      <w:bookmarkStart w:id="2096" w:name="_Toc526336538"/>
      <w:bookmarkStart w:id="2097" w:name="_Toc526336707"/>
      <w:bookmarkStart w:id="2098" w:name="_Toc526336877"/>
      <w:bookmarkStart w:id="2099" w:name="_Toc526337047"/>
      <w:bookmarkStart w:id="2100" w:name="_Toc526337213"/>
      <w:bookmarkStart w:id="2101" w:name="_Toc526361005"/>
      <w:bookmarkStart w:id="2102" w:name="_Toc526362111"/>
      <w:bookmarkStart w:id="2103" w:name="_Toc526362198"/>
      <w:bookmarkStart w:id="2104" w:name="_Toc526367956"/>
      <w:bookmarkStart w:id="2105" w:name="_Toc526408338"/>
      <w:bookmarkStart w:id="2106" w:name="_Toc526408483"/>
      <w:bookmarkStart w:id="2107" w:name="_Toc526408570"/>
      <w:bookmarkStart w:id="2108" w:name="_Toc526408657"/>
      <w:bookmarkStart w:id="2109" w:name="_Toc526409327"/>
      <w:bookmarkStart w:id="2110" w:name="_Toc526332318"/>
      <w:bookmarkStart w:id="2111" w:name="_Toc526332483"/>
      <w:bookmarkStart w:id="2112" w:name="_Toc526332647"/>
      <w:bookmarkStart w:id="2113" w:name="_Toc526332811"/>
      <w:bookmarkStart w:id="2114" w:name="_Toc526332981"/>
      <w:bookmarkStart w:id="2115" w:name="_Toc526333151"/>
      <w:bookmarkStart w:id="2116" w:name="_Toc526333315"/>
      <w:bookmarkStart w:id="2117" w:name="_Toc526333485"/>
      <w:bookmarkStart w:id="2118" w:name="_Toc526333650"/>
      <w:bookmarkStart w:id="2119" w:name="_Toc526333813"/>
      <w:bookmarkStart w:id="2120" w:name="_Toc526333976"/>
      <w:bookmarkStart w:id="2121" w:name="_Toc526334139"/>
      <w:bookmarkStart w:id="2122" w:name="_Toc526334303"/>
      <w:bookmarkStart w:id="2123" w:name="_Toc526334466"/>
      <w:bookmarkStart w:id="2124" w:name="_Toc526334629"/>
      <w:bookmarkStart w:id="2125" w:name="_Toc526334793"/>
      <w:bookmarkStart w:id="2126" w:name="_Toc526334957"/>
      <w:bookmarkStart w:id="2127" w:name="_Toc526335123"/>
      <w:bookmarkStart w:id="2128" w:name="_Toc526335288"/>
      <w:bookmarkStart w:id="2129" w:name="_Toc526335451"/>
      <w:bookmarkStart w:id="2130" w:name="_Toc526335613"/>
      <w:bookmarkStart w:id="2131" w:name="_Toc526335776"/>
      <w:bookmarkStart w:id="2132" w:name="_Toc526335938"/>
      <w:bookmarkStart w:id="2133" w:name="_Toc526336081"/>
      <w:bookmarkStart w:id="2134" w:name="_Toc526336225"/>
      <w:bookmarkStart w:id="2135" w:name="_Toc526336368"/>
      <w:bookmarkStart w:id="2136" w:name="_Toc526336539"/>
      <w:bookmarkStart w:id="2137" w:name="_Toc526336708"/>
      <w:bookmarkStart w:id="2138" w:name="_Toc526336878"/>
      <w:bookmarkStart w:id="2139" w:name="_Toc526337048"/>
      <w:bookmarkStart w:id="2140" w:name="_Toc526337214"/>
      <w:bookmarkStart w:id="2141" w:name="_Toc526361006"/>
      <w:bookmarkStart w:id="2142" w:name="_Toc526362112"/>
      <w:bookmarkStart w:id="2143" w:name="_Toc526362199"/>
      <w:bookmarkStart w:id="2144" w:name="_Toc526367957"/>
      <w:bookmarkStart w:id="2145" w:name="_Toc526408339"/>
      <w:bookmarkStart w:id="2146" w:name="_Toc526408484"/>
      <w:bookmarkStart w:id="2147" w:name="_Toc526408571"/>
      <w:bookmarkStart w:id="2148" w:name="_Toc526408658"/>
      <w:bookmarkStart w:id="2149" w:name="_Toc526409328"/>
      <w:bookmarkStart w:id="2150" w:name="_Toc526332319"/>
      <w:bookmarkStart w:id="2151" w:name="_Toc526332484"/>
      <w:bookmarkStart w:id="2152" w:name="_Toc526332648"/>
      <w:bookmarkStart w:id="2153" w:name="_Toc526332812"/>
      <w:bookmarkStart w:id="2154" w:name="_Toc526332982"/>
      <w:bookmarkStart w:id="2155" w:name="_Toc526333152"/>
      <w:bookmarkStart w:id="2156" w:name="_Toc526333316"/>
      <w:bookmarkStart w:id="2157" w:name="_Toc526333486"/>
      <w:bookmarkStart w:id="2158" w:name="_Toc526333651"/>
      <w:bookmarkStart w:id="2159" w:name="_Toc526333814"/>
      <w:bookmarkStart w:id="2160" w:name="_Toc526333977"/>
      <w:bookmarkStart w:id="2161" w:name="_Toc526334140"/>
      <w:bookmarkStart w:id="2162" w:name="_Toc526334304"/>
      <w:bookmarkStart w:id="2163" w:name="_Toc526334467"/>
      <w:bookmarkStart w:id="2164" w:name="_Toc526334630"/>
      <w:bookmarkStart w:id="2165" w:name="_Toc526334794"/>
      <w:bookmarkStart w:id="2166" w:name="_Toc526334958"/>
      <w:bookmarkStart w:id="2167" w:name="_Toc526335124"/>
      <w:bookmarkStart w:id="2168" w:name="_Toc526335289"/>
      <w:bookmarkStart w:id="2169" w:name="_Toc526335452"/>
      <w:bookmarkStart w:id="2170" w:name="_Toc526335614"/>
      <w:bookmarkStart w:id="2171" w:name="_Toc526335777"/>
      <w:bookmarkStart w:id="2172" w:name="_Toc526335939"/>
      <w:bookmarkStart w:id="2173" w:name="_Toc526336082"/>
      <w:bookmarkStart w:id="2174" w:name="_Toc526336226"/>
      <w:bookmarkStart w:id="2175" w:name="_Toc526336369"/>
      <w:bookmarkStart w:id="2176" w:name="_Toc526336540"/>
      <w:bookmarkStart w:id="2177" w:name="_Toc526336709"/>
      <w:bookmarkStart w:id="2178" w:name="_Toc526336879"/>
      <w:bookmarkStart w:id="2179" w:name="_Toc526337049"/>
      <w:bookmarkStart w:id="2180" w:name="_Toc526337215"/>
      <w:bookmarkStart w:id="2181" w:name="_Toc526361007"/>
      <w:bookmarkStart w:id="2182" w:name="_Toc526362113"/>
      <w:bookmarkStart w:id="2183" w:name="_Toc526362200"/>
      <w:bookmarkStart w:id="2184" w:name="_Toc526367958"/>
      <w:bookmarkStart w:id="2185" w:name="_Toc526408340"/>
      <w:bookmarkStart w:id="2186" w:name="_Toc526408485"/>
      <w:bookmarkStart w:id="2187" w:name="_Toc526408572"/>
      <w:bookmarkStart w:id="2188" w:name="_Toc526408659"/>
      <w:bookmarkStart w:id="2189" w:name="_Toc526409329"/>
      <w:bookmarkStart w:id="2190" w:name="_Toc526332320"/>
      <w:bookmarkStart w:id="2191" w:name="_Toc526332485"/>
      <w:bookmarkStart w:id="2192" w:name="_Toc526332649"/>
      <w:bookmarkStart w:id="2193" w:name="_Toc526332813"/>
      <w:bookmarkStart w:id="2194" w:name="_Toc526332983"/>
      <w:bookmarkStart w:id="2195" w:name="_Toc526333153"/>
      <w:bookmarkStart w:id="2196" w:name="_Toc526333317"/>
      <w:bookmarkStart w:id="2197" w:name="_Toc526333487"/>
      <w:bookmarkStart w:id="2198" w:name="_Toc526333652"/>
      <w:bookmarkStart w:id="2199" w:name="_Toc526333815"/>
      <w:bookmarkStart w:id="2200" w:name="_Toc526333978"/>
      <w:bookmarkStart w:id="2201" w:name="_Toc526334141"/>
      <w:bookmarkStart w:id="2202" w:name="_Toc526334305"/>
      <w:bookmarkStart w:id="2203" w:name="_Toc526334468"/>
      <w:bookmarkStart w:id="2204" w:name="_Toc526334631"/>
      <w:bookmarkStart w:id="2205" w:name="_Toc526334795"/>
      <w:bookmarkStart w:id="2206" w:name="_Toc526334959"/>
      <w:bookmarkStart w:id="2207" w:name="_Toc526335125"/>
      <w:bookmarkStart w:id="2208" w:name="_Toc526335290"/>
      <w:bookmarkStart w:id="2209" w:name="_Toc526335453"/>
      <w:bookmarkStart w:id="2210" w:name="_Toc526335615"/>
      <w:bookmarkStart w:id="2211" w:name="_Toc526335778"/>
      <w:bookmarkStart w:id="2212" w:name="_Toc526335940"/>
      <w:bookmarkStart w:id="2213" w:name="_Toc526336083"/>
      <w:bookmarkStart w:id="2214" w:name="_Toc526336227"/>
      <w:bookmarkStart w:id="2215" w:name="_Toc526336370"/>
      <w:bookmarkStart w:id="2216" w:name="_Toc526336541"/>
      <w:bookmarkStart w:id="2217" w:name="_Toc526336710"/>
      <w:bookmarkStart w:id="2218" w:name="_Toc526336880"/>
      <w:bookmarkStart w:id="2219" w:name="_Toc526337050"/>
      <w:bookmarkStart w:id="2220" w:name="_Toc526337216"/>
      <w:bookmarkStart w:id="2221" w:name="_Toc526361008"/>
      <w:bookmarkStart w:id="2222" w:name="_Toc526362114"/>
      <w:bookmarkStart w:id="2223" w:name="_Toc526362201"/>
      <w:bookmarkStart w:id="2224" w:name="_Toc526367959"/>
      <w:bookmarkStart w:id="2225" w:name="_Toc526408341"/>
      <w:bookmarkStart w:id="2226" w:name="_Toc526408486"/>
      <w:bookmarkStart w:id="2227" w:name="_Toc526408573"/>
      <w:bookmarkStart w:id="2228" w:name="_Toc526408660"/>
      <w:bookmarkStart w:id="2229" w:name="_Toc526409330"/>
      <w:bookmarkStart w:id="2230" w:name="_Toc526332321"/>
      <w:bookmarkStart w:id="2231" w:name="_Toc526332486"/>
      <w:bookmarkStart w:id="2232" w:name="_Toc526332650"/>
      <w:bookmarkStart w:id="2233" w:name="_Toc526332814"/>
      <w:bookmarkStart w:id="2234" w:name="_Toc526332984"/>
      <w:bookmarkStart w:id="2235" w:name="_Toc526333154"/>
      <w:bookmarkStart w:id="2236" w:name="_Toc526333318"/>
      <w:bookmarkStart w:id="2237" w:name="_Toc526333488"/>
      <w:bookmarkStart w:id="2238" w:name="_Toc526333653"/>
      <w:bookmarkStart w:id="2239" w:name="_Toc526333816"/>
      <w:bookmarkStart w:id="2240" w:name="_Toc526333979"/>
      <w:bookmarkStart w:id="2241" w:name="_Toc526334142"/>
      <w:bookmarkStart w:id="2242" w:name="_Toc526334306"/>
      <w:bookmarkStart w:id="2243" w:name="_Toc526334469"/>
      <w:bookmarkStart w:id="2244" w:name="_Toc526334632"/>
      <w:bookmarkStart w:id="2245" w:name="_Toc526334796"/>
      <w:bookmarkStart w:id="2246" w:name="_Toc526334960"/>
      <w:bookmarkStart w:id="2247" w:name="_Toc526335126"/>
      <w:bookmarkStart w:id="2248" w:name="_Toc526335291"/>
      <w:bookmarkStart w:id="2249" w:name="_Toc526335454"/>
      <w:bookmarkStart w:id="2250" w:name="_Toc526335616"/>
      <w:bookmarkStart w:id="2251" w:name="_Toc526335779"/>
      <w:bookmarkStart w:id="2252" w:name="_Toc526335941"/>
      <w:bookmarkStart w:id="2253" w:name="_Toc526336084"/>
      <w:bookmarkStart w:id="2254" w:name="_Toc526336228"/>
      <w:bookmarkStart w:id="2255" w:name="_Toc526336371"/>
      <w:bookmarkStart w:id="2256" w:name="_Toc526336542"/>
      <w:bookmarkStart w:id="2257" w:name="_Toc526336711"/>
      <w:bookmarkStart w:id="2258" w:name="_Toc526336881"/>
      <w:bookmarkStart w:id="2259" w:name="_Toc526337051"/>
      <w:bookmarkStart w:id="2260" w:name="_Toc526337217"/>
      <w:bookmarkStart w:id="2261" w:name="_Toc526361009"/>
      <w:bookmarkStart w:id="2262" w:name="_Toc526362115"/>
      <w:bookmarkStart w:id="2263" w:name="_Toc526362202"/>
      <w:bookmarkStart w:id="2264" w:name="_Toc526367960"/>
      <w:bookmarkStart w:id="2265" w:name="_Toc526408342"/>
      <w:bookmarkStart w:id="2266" w:name="_Toc526408487"/>
      <w:bookmarkStart w:id="2267" w:name="_Toc526408574"/>
      <w:bookmarkStart w:id="2268" w:name="_Toc526408661"/>
      <w:bookmarkStart w:id="2269" w:name="_Toc526409331"/>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p>
    <w:p w14:paraId="4301AB4F" w14:textId="77777777" w:rsidR="00010C22" w:rsidRDefault="00010C22">
      <w:r>
        <w:br w:type="page"/>
      </w:r>
    </w:p>
    <w:p w14:paraId="67F404B4" w14:textId="77777777" w:rsidR="004D1B5D" w:rsidRDefault="004D1B5D">
      <w:pPr>
        <w:pStyle w:val="Heading2"/>
      </w:pPr>
      <w:bookmarkStart w:id="2270" w:name="_Ref355831"/>
      <w:bookmarkStart w:id="2271" w:name="_Toc381604"/>
      <w:r>
        <w:lastRenderedPageBreak/>
        <w:t>Example - Non-Windows Client uses Remote COM Driver</w:t>
      </w:r>
      <w:bookmarkEnd w:id="2271"/>
    </w:p>
    <w:p w14:paraId="17655279" w14:textId="728D306C" w:rsidR="004D1B5D" w:rsidRDefault="004D1B5D" w:rsidP="004D1B5D">
      <w:r>
        <w:t xml:space="preserve">In time, native Alpaca clients will be </w:t>
      </w:r>
      <w:proofErr w:type="gramStart"/>
      <w:r>
        <w:t>developed</w:t>
      </w:r>
      <w:proofErr w:type="gramEnd"/>
      <w:r>
        <w:t xml:space="preserve"> and this example shows how these can use existing Windows COM drivers through the Remote Server. </w:t>
      </w:r>
    </w:p>
    <w:p w14:paraId="37736E98" w14:textId="7F5A9725" w:rsidR="004D1B5D" w:rsidRDefault="004D1B5D" w:rsidP="004D1B5D">
      <w:pPr>
        <w:keepNext/>
      </w:pPr>
      <w:r w:rsidRPr="00135E6B">
        <w:rPr>
          <w:noProof/>
        </w:rPr>
        <w:drawing>
          <wp:inline distT="0" distB="0" distL="0" distR="0" wp14:anchorId="47C7FE34" wp14:editId="5E6FF3CB">
            <wp:extent cx="5943600" cy="41516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51630"/>
                    </a:xfrm>
                    <a:prstGeom prst="rect">
                      <a:avLst/>
                    </a:prstGeom>
                    <a:noFill/>
                    <a:ln>
                      <a:noFill/>
                    </a:ln>
                  </pic:spPr>
                </pic:pic>
              </a:graphicData>
            </a:graphic>
          </wp:inline>
        </w:drawing>
      </w:r>
    </w:p>
    <w:p w14:paraId="6266842D" w14:textId="704B561F" w:rsidR="004D1B5D" w:rsidRDefault="004D1B5D" w:rsidP="004D1B5D">
      <w:pPr>
        <w:pStyle w:val="Caption"/>
        <w:rPr>
          <w:noProof/>
        </w:rPr>
      </w:pPr>
      <w:bookmarkStart w:id="2272" w:name="_Toc358293"/>
      <w:bookmarkStart w:id="2273" w:name="_Toc381619"/>
      <w:r>
        <w:t xml:space="preserve">Figure </w:t>
      </w:r>
      <w:r>
        <w:fldChar w:fldCharType="begin"/>
      </w:r>
      <w:r>
        <w:instrText xml:space="preserve"> SEQ Figure \* ARABIC </w:instrText>
      </w:r>
      <w:r>
        <w:fldChar w:fldCharType="separate"/>
      </w:r>
      <w:r w:rsidR="00202A26">
        <w:rPr>
          <w:noProof/>
        </w:rPr>
        <w:t>12</w:t>
      </w:r>
      <w:r>
        <w:fldChar w:fldCharType="end"/>
      </w:r>
      <w:r>
        <w:t xml:space="preserve"> - Non-Windows client using a COM driver on a remote PC over the Internet</w:t>
      </w:r>
      <w:bookmarkEnd w:id="2272"/>
      <w:bookmarkEnd w:id="2273"/>
    </w:p>
    <w:p w14:paraId="11E98CB7" w14:textId="77777777" w:rsidR="004D1B5D" w:rsidRDefault="004D1B5D" w:rsidP="004D1B5D">
      <w:r>
        <w:br w:type="page"/>
      </w:r>
    </w:p>
    <w:p w14:paraId="36FD229C" w14:textId="79B2E578" w:rsidR="007479DA" w:rsidRDefault="00010C22" w:rsidP="00DA4CFD">
      <w:pPr>
        <w:pStyle w:val="Heading1"/>
      </w:pPr>
      <w:bookmarkStart w:id="2274" w:name="_Toc381605"/>
      <w:r>
        <w:lastRenderedPageBreak/>
        <w:t>Appendix – COM Server Types</w:t>
      </w:r>
      <w:bookmarkEnd w:id="2270"/>
      <w:bookmarkEnd w:id="2274"/>
    </w:p>
    <w:p w14:paraId="1D5BF2FD" w14:textId="47D70B2C" w:rsidR="00010C22" w:rsidRPr="009C0E7E" w:rsidRDefault="00010C22" w:rsidP="00010C22">
      <w:r>
        <w:t xml:space="preserve">There are two </w:t>
      </w:r>
      <w:r w:rsidRPr="009C0E7E">
        <w:t xml:space="preserve">different types of COM servers: “in process” and “out of process”. The key difference is whether the COM server (the ASCOM driver) runs within the </w:t>
      </w:r>
      <w:r>
        <w:t>client</w:t>
      </w:r>
      <w:r w:rsidRPr="009C0E7E">
        <w:t xml:space="preserve"> application’s process or outside it in an independent </w:t>
      </w:r>
      <w:r>
        <w:t xml:space="preserve">server </w:t>
      </w:r>
      <w:r w:rsidRPr="009C0E7E">
        <w:t>process of its own as shown below.</w:t>
      </w:r>
    </w:p>
    <w:p w14:paraId="6B858F53" w14:textId="77777777" w:rsidR="00010C22" w:rsidRDefault="00010C22" w:rsidP="00010C22">
      <w:pPr>
        <w:keepNext/>
        <w:jc w:val="center"/>
      </w:pPr>
      <w:r w:rsidRPr="00AC6ADE">
        <w:rPr>
          <w:noProof/>
        </w:rPr>
        <w:drawing>
          <wp:inline distT="0" distB="0" distL="0" distR="0" wp14:anchorId="464CB895" wp14:editId="0851FD81">
            <wp:extent cx="4599570" cy="23469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2003" cy="2353304"/>
                    </a:xfrm>
                    <a:prstGeom prst="rect">
                      <a:avLst/>
                    </a:prstGeom>
                  </pic:spPr>
                </pic:pic>
              </a:graphicData>
            </a:graphic>
          </wp:inline>
        </w:drawing>
      </w:r>
    </w:p>
    <w:p w14:paraId="7DD864ED" w14:textId="3AEBD54D" w:rsidR="00010C22" w:rsidRDefault="00010C22" w:rsidP="00010C22">
      <w:pPr>
        <w:pStyle w:val="Caption"/>
        <w:jc w:val="center"/>
      </w:pPr>
      <w:bookmarkStart w:id="2275" w:name="_Toc358294"/>
      <w:bookmarkStart w:id="2276" w:name="_Toc381620"/>
      <w:r>
        <w:t xml:space="preserve">Figure </w:t>
      </w:r>
      <w:r>
        <w:fldChar w:fldCharType="begin"/>
      </w:r>
      <w:r>
        <w:instrText xml:space="preserve"> SEQ Figure \* ARABIC </w:instrText>
      </w:r>
      <w:r>
        <w:fldChar w:fldCharType="separate"/>
      </w:r>
      <w:r w:rsidR="00202A26">
        <w:rPr>
          <w:noProof/>
        </w:rPr>
        <w:t>13</w:t>
      </w:r>
      <w:r>
        <w:fldChar w:fldCharType="end"/>
      </w:r>
      <w:r>
        <w:t xml:space="preserve"> - In-process and out-of-process COM drivers</w:t>
      </w:r>
      <w:bookmarkEnd w:id="2275"/>
      <w:bookmarkEnd w:id="2276"/>
    </w:p>
    <w:p w14:paraId="71A4C903" w14:textId="77777777" w:rsidR="00010C22" w:rsidRPr="002C32AD" w:rsidRDefault="00010C22" w:rsidP="00010C22">
      <w:pPr>
        <w:jc w:val="center"/>
      </w:pPr>
    </w:p>
    <w:p w14:paraId="59C06E1A" w14:textId="77777777" w:rsidR="00010C22" w:rsidRPr="009C0E7E" w:rsidRDefault="00010C22" w:rsidP="00010C22">
      <w:r w:rsidRPr="009C0E7E">
        <w:t>Drivers created and registered to COM as DLLs are “in process” types. Those that use ASCOM’s Local Server pattern, and consequently have their own executable, are “out of process” types.</w:t>
      </w:r>
    </w:p>
    <w:p w14:paraId="21784CC8" w14:textId="77777777" w:rsidR="00010C22" w:rsidRPr="002C32AD" w:rsidRDefault="00010C22" w:rsidP="00DA4CFD"/>
    <w:sectPr w:rsidR="00010C22" w:rsidRPr="002C32AD" w:rsidSect="00FF3C7E">
      <w:footerReference w:type="default" r:id="rId28"/>
      <w:pgSz w:w="12240" w:h="15840"/>
      <w:pgMar w:top="1440" w:right="1440" w:bottom="993" w:left="1440" w:header="720" w:footer="543"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B33AA4" w14:textId="77777777" w:rsidR="00043AB9" w:rsidRDefault="00043AB9">
      <w:pPr>
        <w:spacing w:after="0" w:line="240" w:lineRule="auto"/>
      </w:pPr>
      <w:r>
        <w:separator/>
      </w:r>
    </w:p>
  </w:endnote>
  <w:endnote w:type="continuationSeparator" w:id="0">
    <w:p w14:paraId="1D7F1142" w14:textId="77777777" w:rsidR="00043AB9" w:rsidRDefault="00043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BE533" w14:textId="3E2E11AD" w:rsidR="00051900" w:rsidRDefault="00051900" w:rsidP="00DA4CFD">
    <w:pPr>
      <w:pStyle w:val="Footer"/>
      <w:tabs>
        <w:tab w:val="clear" w:pos="4513"/>
        <w:tab w:val="clear" w:pos="9026"/>
        <w:tab w:val="center" w:pos="4820"/>
        <w:tab w:val="right" w:pos="9356"/>
      </w:tabs>
    </w:pPr>
    <w:r w:rsidRPr="00C31B2E">
      <w:rPr>
        <w:sz w:val="18"/>
        <w:szCs w:val="18"/>
      </w:rPr>
      <w:t xml:space="preserve">Document version </w:t>
    </w:r>
    <w:r>
      <w:rPr>
        <w:sz w:val="18"/>
        <w:szCs w:val="18"/>
      </w:rPr>
      <w:t>3.0</w:t>
    </w:r>
    <w:r w:rsidRPr="00C31B2E">
      <w:rPr>
        <w:sz w:val="18"/>
        <w:szCs w:val="18"/>
      </w:rPr>
      <w:t xml:space="preserve"> – </w:t>
    </w:r>
    <w:r>
      <w:rPr>
        <w:sz w:val="18"/>
        <w:szCs w:val="18"/>
      </w:rPr>
      <w:t>6</w:t>
    </w:r>
    <w:r w:rsidRPr="00DA4CFD">
      <w:rPr>
        <w:sz w:val="18"/>
        <w:szCs w:val="18"/>
        <w:vertAlign w:val="superscript"/>
      </w:rPr>
      <w:t>th</w:t>
    </w:r>
    <w:r>
      <w:rPr>
        <w:sz w:val="18"/>
        <w:szCs w:val="18"/>
      </w:rPr>
      <w:t xml:space="preserve"> February 2019</w:t>
    </w:r>
    <w:r>
      <w:tab/>
    </w:r>
    <w:sdt>
      <w:sdtPr>
        <w:id w:val="1981576427"/>
        <w:docPartObj>
          <w:docPartGallery w:val="Page Numbers (Bottom of Page)"/>
          <w:docPartUnique/>
        </w:docPartObj>
      </w:sdtPr>
      <w:sdtEndPr>
        <w:rPr>
          <w:noProof/>
        </w:rPr>
      </w:sdtEndPr>
      <w:sdtContent>
        <w:r>
          <w:rPr>
            <w:noProof/>
          </w:rPr>
          <w:fldChar w:fldCharType="begin"/>
        </w:r>
        <w:r>
          <w:rPr>
            <w:noProof/>
          </w:rPr>
          <w:instrText xml:space="preserve"> PAGE   \* MERGEFORMAT </w:instrText>
        </w:r>
        <w:r>
          <w:rPr>
            <w:noProof/>
          </w:rPr>
          <w:fldChar w:fldCharType="separate"/>
        </w:r>
        <w:r>
          <w:rPr>
            <w:noProof/>
          </w:rPr>
          <w:t>23</w:t>
        </w:r>
        <w:r>
          <w:rPr>
            <w:noProof/>
          </w:rPr>
          <w:fldChar w:fldCharType="end"/>
        </w:r>
      </w:sdtContent>
    </w:sdt>
    <w:r>
      <w:rPr>
        <w:noProof/>
      </w:rPr>
      <w:tab/>
    </w:r>
    <w:r w:rsidRPr="00C31B2E">
      <w:rPr>
        <w:noProof/>
        <w:sz w:val="18"/>
        <w:szCs w:val="18"/>
      </w:rPr>
      <w:t>Peter Simpson</w:t>
    </w:r>
    <w:r>
      <w:rPr>
        <w:noProof/>
        <w:sz w:val="18"/>
        <w:szCs w:val="18"/>
      </w:rPr>
      <w:t xml:space="preserve"> &amp; Bob Denny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333A88" w14:textId="77777777" w:rsidR="00043AB9" w:rsidRDefault="00043AB9">
      <w:pPr>
        <w:spacing w:after="0" w:line="240" w:lineRule="auto"/>
      </w:pPr>
      <w:r>
        <w:separator/>
      </w:r>
    </w:p>
  </w:footnote>
  <w:footnote w:type="continuationSeparator" w:id="0">
    <w:p w14:paraId="3090F71B" w14:textId="77777777" w:rsidR="00043AB9" w:rsidRDefault="00043AB9">
      <w:pPr>
        <w:spacing w:after="0" w:line="240" w:lineRule="auto"/>
      </w:pPr>
      <w:r>
        <w:continuationSeparator/>
      </w:r>
    </w:p>
  </w:footnote>
  <w:footnote w:id="1">
    <w:p w14:paraId="7098E277" w14:textId="77777777" w:rsidR="00051900" w:rsidRPr="0032182E" w:rsidRDefault="00051900" w:rsidP="0032182E">
      <w:pPr>
        <w:pStyle w:val="FootnoteText"/>
        <w:rPr>
          <w:lang w:val="en-US"/>
        </w:rPr>
      </w:pPr>
      <w:r>
        <w:rPr>
          <w:rStyle w:val="FootnoteReference"/>
        </w:rPr>
        <w:footnoteRef/>
      </w:r>
      <w:r>
        <w:t xml:space="preserve"> </w:t>
      </w:r>
      <w:hyperlink r:id="rId1" w:history="1">
        <w:r w:rsidRPr="00273328">
          <w:rPr>
            <w:rStyle w:val="Hyperlink"/>
            <w:lang w:val="en-US"/>
          </w:rPr>
          <w:t>Application Programming Interface</w:t>
        </w:r>
        <w:r>
          <w:rPr>
            <w:rStyle w:val="Hyperlink"/>
            <w:lang w:val="en-US"/>
          </w:rPr>
          <w:t>s (APIs)</w:t>
        </w:r>
      </w:hyperlink>
    </w:p>
  </w:footnote>
  <w:footnote w:id="2">
    <w:p w14:paraId="3434DFC6" w14:textId="77777777" w:rsidR="00051900" w:rsidRPr="009C4B6A" w:rsidRDefault="00051900">
      <w:pPr>
        <w:pStyle w:val="FootnoteText"/>
        <w:rPr>
          <w:lang w:val="en-US"/>
        </w:rPr>
      </w:pPr>
      <w:r>
        <w:rPr>
          <w:rStyle w:val="FootnoteReference"/>
        </w:rPr>
        <w:footnoteRef/>
      </w:r>
      <w:r>
        <w:t xml:space="preserve"> </w:t>
      </w:r>
      <w:hyperlink r:id="rId2" w:history="1">
        <w:r w:rsidRPr="009C4B6A">
          <w:rPr>
            <w:rStyle w:val="Hyperlink"/>
            <w:lang w:val="en-US"/>
          </w:rPr>
          <w:t>Astronomy Common Object Mode</w:t>
        </w:r>
        <w:r>
          <w:rPr>
            <w:rStyle w:val="Hyperlink"/>
            <w:lang w:val="en-US"/>
          </w:rPr>
          <w:t>l (ASCOM)</w:t>
        </w:r>
      </w:hyperlink>
    </w:p>
  </w:footnote>
  <w:footnote w:id="3">
    <w:p w14:paraId="6B79822C" w14:textId="77777777" w:rsidR="00051900" w:rsidRPr="00CC4D97" w:rsidRDefault="00051900">
      <w:pPr>
        <w:pStyle w:val="FootnoteText"/>
        <w:rPr>
          <w:lang w:val="en-US"/>
        </w:rPr>
      </w:pPr>
      <w:r>
        <w:rPr>
          <w:rStyle w:val="FootnoteReference"/>
        </w:rPr>
        <w:footnoteRef/>
      </w:r>
      <w:r>
        <w:t xml:space="preserve"> </w:t>
      </w:r>
      <w:hyperlink r:id="rId3" w:history="1">
        <w:r w:rsidRPr="00CC4D97">
          <w:rPr>
            <w:rStyle w:val="Hyperlink"/>
            <w:lang w:val="en-US"/>
          </w:rPr>
          <w:t>OpenAPI Initiative</w:t>
        </w:r>
      </w:hyperlink>
    </w:p>
  </w:footnote>
  <w:footnote w:id="4">
    <w:p w14:paraId="2F83CA9F" w14:textId="77777777" w:rsidR="00051900" w:rsidRPr="00CC4D97" w:rsidRDefault="00051900">
      <w:pPr>
        <w:pStyle w:val="FootnoteText"/>
        <w:rPr>
          <w:lang w:val="en-US"/>
        </w:rPr>
      </w:pPr>
      <w:r>
        <w:rPr>
          <w:rStyle w:val="FootnoteReference"/>
        </w:rPr>
        <w:footnoteRef/>
      </w:r>
      <w:r>
        <w:t xml:space="preserve"> </w:t>
      </w:r>
      <w:hyperlink r:id="rId4" w:history="1">
        <w:r w:rsidRPr="00CC4D97">
          <w:rPr>
            <w:rStyle w:val="Hyperlink"/>
            <w:lang w:val="en-US"/>
          </w:rPr>
          <w:t>Representational State Transfe</w:t>
        </w:r>
        <w:r>
          <w:rPr>
            <w:rStyle w:val="Hyperlink"/>
            <w:lang w:val="en-US"/>
          </w:rPr>
          <w:t>r (REST)</w:t>
        </w:r>
      </w:hyperlink>
    </w:p>
  </w:footnote>
  <w:footnote w:id="5">
    <w:p w14:paraId="6E00FA52" w14:textId="77777777" w:rsidR="00051900" w:rsidRPr="00CC4D97" w:rsidRDefault="00051900">
      <w:pPr>
        <w:pStyle w:val="FootnoteText"/>
        <w:rPr>
          <w:lang w:val="en-US"/>
        </w:rPr>
      </w:pPr>
      <w:r>
        <w:rPr>
          <w:rStyle w:val="FootnoteReference"/>
        </w:rPr>
        <w:footnoteRef/>
      </w:r>
      <w:r>
        <w:t xml:space="preserve"> </w:t>
      </w:r>
      <w:hyperlink r:id="rId5" w:history="1">
        <w:proofErr w:type="spellStart"/>
        <w:r w:rsidRPr="00CC4D97">
          <w:rPr>
            <w:rStyle w:val="Hyperlink"/>
            <w:lang w:val="en-US"/>
          </w:rPr>
          <w:t>Javascript</w:t>
        </w:r>
        <w:proofErr w:type="spellEnd"/>
        <w:r w:rsidRPr="00CC4D97">
          <w:rPr>
            <w:rStyle w:val="Hyperlink"/>
            <w:lang w:val="en-US"/>
          </w:rPr>
          <w:t xml:space="preserve"> Object Notation (REST context)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E371B"/>
    <w:multiLevelType w:val="hybridMultilevel"/>
    <w:tmpl w:val="9822F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B32488"/>
    <w:multiLevelType w:val="hybridMultilevel"/>
    <w:tmpl w:val="6D2A5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E5071"/>
    <w:multiLevelType w:val="hybridMultilevel"/>
    <w:tmpl w:val="72D85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691DF8"/>
    <w:multiLevelType w:val="hybridMultilevel"/>
    <w:tmpl w:val="F0C2E0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032F10"/>
    <w:multiLevelType w:val="hybridMultilevel"/>
    <w:tmpl w:val="7C846F8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2B76B2"/>
    <w:multiLevelType w:val="hybridMultilevel"/>
    <w:tmpl w:val="DE88ADEA"/>
    <w:lvl w:ilvl="0" w:tplc="BA0A9E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BA3D79"/>
    <w:multiLevelType w:val="hybridMultilevel"/>
    <w:tmpl w:val="0CEE6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BB03EB"/>
    <w:multiLevelType w:val="hybridMultilevel"/>
    <w:tmpl w:val="154C74F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8" w15:restartNumberingAfterBreak="0">
    <w:nsid w:val="27052F08"/>
    <w:multiLevelType w:val="hybridMultilevel"/>
    <w:tmpl w:val="1102D9A0"/>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9" w15:restartNumberingAfterBreak="0">
    <w:nsid w:val="4555137A"/>
    <w:multiLevelType w:val="hybridMultilevel"/>
    <w:tmpl w:val="72D85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69A52F2"/>
    <w:multiLevelType w:val="multilevel"/>
    <w:tmpl w:val="42761662"/>
    <w:lvl w:ilvl="0">
      <w:start w:val="1"/>
      <w:numFmt w:val="decimal"/>
      <w:pStyle w:val="Heading1"/>
      <w:lvlText w:val="%1."/>
      <w:lvlJc w:val="left"/>
      <w:pPr>
        <w:ind w:left="360" w:hanging="360"/>
      </w:pPr>
      <w:rPr>
        <w:rFonts w:hint="default"/>
        <w:color w:val="1CADE4" w:themeColor="accent1"/>
      </w:rPr>
    </w:lvl>
    <w:lvl w:ilvl="1">
      <w:start w:val="1"/>
      <w:numFmt w:val="decimal"/>
      <w:pStyle w:val="Heading2"/>
      <w:lvlText w:val="%1.%2"/>
      <w:lvlJc w:val="left"/>
      <w:pPr>
        <w:ind w:left="2419" w:hanging="576"/>
      </w:pPr>
      <w:rPr>
        <w:rFonts w:hint="default"/>
        <w:color w:val="1CADE4" w:themeColor="accent1"/>
      </w:rPr>
    </w:lvl>
    <w:lvl w:ilvl="2">
      <w:start w:val="1"/>
      <w:numFmt w:val="decimal"/>
      <w:pStyle w:val="Heading3"/>
      <w:lvlText w:val="%1.%2.%3"/>
      <w:lvlJc w:val="left"/>
      <w:pPr>
        <w:ind w:left="8092"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1" w15:restartNumberingAfterBreak="0">
    <w:nsid w:val="512C3D01"/>
    <w:multiLevelType w:val="hybridMultilevel"/>
    <w:tmpl w:val="3D427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7C130D"/>
    <w:multiLevelType w:val="hybridMultilevel"/>
    <w:tmpl w:val="28768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C449F8"/>
    <w:multiLevelType w:val="hybridMultilevel"/>
    <w:tmpl w:val="D2E056F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4"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4763A5"/>
    <w:multiLevelType w:val="hybridMultilevel"/>
    <w:tmpl w:val="F2F41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F5921E4"/>
    <w:multiLevelType w:val="hybridMultilevel"/>
    <w:tmpl w:val="0A1C1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6947C5"/>
    <w:multiLevelType w:val="hybridMultilevel"/>
    <w:tmpl w:val="DB002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10"/>
  </w:num>
  <w:num w:numId="4">
    <w:abstractNumId w:val="10"/>
  </w:num>
  <w:num w:numId="5">
    <w:abstractNumId w:val="10"/>
  </w:num>
  <w:num w:numId="6">
    <w:abstractNumId w:val="10"/>
  </w:num>
  <w:num w:numId="7">
    <w:abstractNumId w:val="10"/>
  </w:num>
  <w:num w:numId="8">
    <w:abstractNumId w:val="10"/>
  </w:num>
  <w:num w:numId="9">
    <w:abstractNumId w:val="10"/>
  </w:num>
  <w:num w:numId="10">
    <w:abstractNumId w:val="10"/>
  </w:num>
  <w:num w:numId="11">
    <w:abstractNumId w:val="10"/>
  </w:num>
  <w:num w:numId="12">
    <w:abstractNumId w:val="10"/>
  </w:num>
  <w:num w:numId="13">
    <w:abstractNumId w:val="2"/>
  </w:num>
  <w:num w:numId="14">
    <w:abstractNumId w:val="9"/>
  </w:num>
  <w:num w:numId="15">
    <w:abstractNumId w:val="11"/>
  </w:num>
  <w:num w:numId="16">
    <w:abstractNumId w:val="15"/>
  </w:num>
  <w:num w:numId="17">
    <w:abstractNumId w:val="0"/>
  </w:num>
  <w:num w:numId="18">
    <w:abstractNumId w:val="8"/>
  </w:num>
  <w:num w:numId="19">
    <w:abstractNumId w:val="17"/>
  </w:num>
  <w:num w:numId="20">
    <w:abstractNumId w:val="13"/>
  </w:num>
  <w:num w:numId="21">
    <w:abstractNumId w:val="12"/>
  </w:num>
  <w:num w:numId="22">
    <w:abstractNumId w:val="1"/>
  </w:num>
  <w:num w:numId="23">
    <w:abstractNumId w:val="16"/>
  </w:num>
  <w:num w:numId="24">
    <w:abstractNumId w:val="7"/>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num>
  <w:num w:numId="27">
    <w:abstractNumId w:val="4"/>
  </w:num>
  <w:num w:numId="28">
    <w:abstractNumId w:val="3"/>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7EF"/>
    <w:rsid w:val="00010C22"/>
    <w:rsid w:val="00015A0A"/>
    <w:rsid w:val="000278A4"/>
    <w:rsid w:val="00042CF4"/>
    <w:rsid w:val="00043AB9"/>
    <w:rsid w:val="00046A26"/>
    <w:rsid w:val="00051900"/>
    <w:rsid w:val="00057049"/>
    <w:rsid w:val="000700D1"/>
    <w:rsid w:val="000731AD"/>
    <w:rsid w:val="0007539E"/>
    <w:rsid w:val="00077E3D"/>
    <w:rsid w:val="00080A1E"/>
    <w:rsid w:val="000B3C3A"/>
    <w:rsid w:val="000C2ECA"/>
    <w:rsid w:val="000C7D87"/>
    <w:rsid w:val="000E3E57"/>
    <w:rsid w:val="000F1359"/>
    <w:rsid w:val="00135E6B"/>
    <w:rsid w:val="0014656D"/>
    <w:rsid w:val="00153273"/>
    <w:rsid w:val="00163AEF"/>
    <w:rsid w:val="00175AE7"/>
    <w:rsid w:val="00175F5F"/>
    <w:rsid w:val="001768C2"/>
    <w:rsid w:val="001870A9"/>
    <w:rsid w:val="001A0DD2"/>
    <w:rsid w:val="001A1C0D"/>
    <w:rsid w:val="001B4B4B"/>
    <w:rsid w:val="001B4C41"/>
    <w:rsid w:val="001B4DD5"/>
    <w:rsid w:val="001C3B77"/>
    <w:rsid w:val="001D2D68"/>
    <w:rsid w:val="001D313D"/>
    <w:rsid w:val="001E2005"/>
    <w:rsid w:val="001F1415"/>
    <w:rsid w:val="001F606D"/>
    <w:rsid w:val="001F6E32"/>
    <w:rsid w:val="00202A26"/>
    <w:rsid w:val="00202D13"/>
    <w:rsid w:val="00212907"/>
    <w:rsid w:val="002152E8"/>
    <w:rsid w:val="002163DA"/>
    <w:rsid w:val="0025058B"/>
    <w:rsid w:val="002538B0"/>
    <w:rsid w:val="002609DA"/>
    <w:rsid w:val="00273328"/>
    <w:rsid w:val="0027541D"/>
    <w:rsid w:val="0028496E"/>
    <w:rsid w:val="00285B84"/>
    <w:rsid w:val="00294E0E"/>
    <w:rsid w:val="002A0496"/>
    <w:rsid w:val="002A465F"/>
    <w:rsid w:val="002B2E69"/>
    <w:rsid w:val="002C02FD"/>
    <w:rsid w:val="002C32AD"/>
    <w:rsid w:val="002C5BE4"/>
    <w:rsid w:val="002C76D6"/>
    <w:rsid w:val="002D225B"/>
    <w:rsid w:val="002D6012"/>
    <w:rsid w:val="002E05A6"/>
    <w:rsid w:val="002E7394"/>
    <w:rsid w:val="002F05F1"/>
    <w:rsid w:val="002F7C77"/>
    <w:rsid w:val="00301300"/>
    <w:rsid w:val="0030562D"/>
    <w:rsid w:val="00311B10"/>
    <w:rsid w:val="00314DE0"/>
    <w:rsid w:val="00316B27"/>
    <w:rsid w:val="0032182E"/>
    <w:rsid w:val="003279BA"/>
    <w:rsid w:val="00332817"/>
    <w:rsid w:val="00340380"/>
    <w:rsid w:val="00341E44"/>
    <w:rsid w:val="003479F0"/>
    <w:rsid w:val="003547E2"/>
    <w:rsid w:val="003675F4"/>
    <w:rsid w:val="00371C4C"/>
    <w:rsid w:val="00380AC6"/>
    <w:rsid w:val="00385225"/>
    <w:rsid w:val="00393574"/>
    <w:rsid w:val="003A50A3"/>
    <w:rsid w:val="003B41C5"/>
    <w:rsid w:val="003B7F65"/>
    <w:rsid w:val="003C03A9"/>
    <w:rsid w:val="003C2353"/>
    <w:rsid w:val="003C3B12"/>
    <w:rsid w:val="003D12D9"/>
    <w:rsid w:val="003D4F56"/>
    <w:rsid w:val="003E10BE"/>
    <w:rsid w:val="003F2AF3"/>
    <w:rsid w:val="00405641"/>
    <w:rsid w:val="00405E28"/>
    <w:rsid w:val="00412CC2"/>
    <w:rsid w:val="00415787"/>
    <w:rsid w:val="004203B2"/>
    <w:rsid w:val="0042245B"/>
    <w:rsid w:val="004229B3"/>
    <w:rsid w:val="00431213"/>
    <w:rsid w:val="0043787F"/>
    <w:rsid w:val="00452984"/>
    <w:rsid w:val="00457EDB"/>
    <w:rsid w:val="00462EAD"/>
    <w:rsid w:val="00463C06"/>
    <w:rsid w:val="00463E40"/>
    <w:rsid w:val="0046460B"/>
    <w:rsid w:val="00476F19"/>
    <w:rsid w:val="004831BF"/>
    <w:rsid w:val="004842C9"/>
    <w:rsid w:val="00484CD1"/>
    <w:rsid w:val="00496B8F"/>
    <w:rsid w:val="00496D2D"/>
    <w:rsid w:val="004A201D"/>
    <w:rsid w:val="004B4C2E"/>
    <w:rsid w:val="004C0B76"/>
    <w:rsid w:val="004D1B5D"/>
    <w:rsid w:val="004F187C"/>
    <w:rsid w:val="004F509D"/>
    <w:rsid w:val="004F6EE8"/>
    <w:rsid w:val="00503F25"/>
    <w:rsid w:val="005145D7"/>
    <w:rsid w:val="00525F50"/>
    <w:rsid w:val="00533703"/>
    <w:rsid w:val="00535788"/>
    <w:rsid w:val="005361D0"/>
    <w:rsid w:val="00536A88"/>
    <w:rsid w:val="00547CDA"/>
    <w:rsid w:val="00550E90"/>
    <w:rsid w:val="00552C3A"/>
    <w:rsid w:val="00566504"/>
    <w:rsid w:val="005706D3"/>
    <w:rsid w:val="005761CA"/>
    <w:rsid w:val="00584EA4"/>
    <w:rsid w:val="005A1B3F"/>
    <w:rsid w:val="005B7B0D"/>
    <w:rsid w:val="005C2BBA"/>
    <w:rsid w:val="005C7390"/>
    <w:rsid w:val="005D499D"/>
    <w:rsid w:val="005E18E9"/>
    <w:rsid w:val="005E4EC6"/>
    <w:rsid w:val="006261B4"/>
    <w:rsid w:val="006337A3"/>
    <w:rsid w:val="006376EB"/>
    <w:rsid w:val="00651B41"/>
    <w:rsid w:val="00654342"/>
    <w:rsid w:val="00655DFE"/>
    <w:rsid w:val="006610C1"/>
    <w:rsid w:val="00663CF7"/>
    <w:rsid w:val="00666DDA"/>
    <w:rsid w:val="006711E1"/>
    <w:rsid w:val="00683F24"/>
    <w:rsid w:val="006874DF"/>
    <w:rsid w:val="006A7938"/>
    <w:rsid w:val="006B70B4"/>
    <w:rsid w:val="006C15D2"/>
    <w:rsid w:val="006C4733"/>
    <w:rsid w:val="006D1D3F"/>
    <w:rsid w:val="006D3AE2"/>
    <w:rsid w:val="006E36C4"/>
    <w:rsid w:val="006E7A51"/>
    <w:rsid w:val="006F77FC"/>
    <w:rsid w:val="0070173B"/>
    <w:rsid w:val="00710B99"/>
    <w:rsid w:val="007114A8"/>
    <w:rsid w:val="00714E83"/>
    <w:rsid w:val="007479DA"/>
    <w:rsid w:val="00767078"/>
    <w:rsid w:val="00780A9F"/>
    <w:rsid w:val="00781FEA"/>
    <w:rsid w:val="007856DC"/>
    <w:rsid w:val="007A3AC2"/>
    <w:rsid w:val="007B75DA"/>
    <w:rsid w:val="007C2BE6"/>
    <w:rsid w:val="007C37F8"/>
    <w:rsid w:val="007D246B"/>
    <w:rsid w:val="007D7016"/>
    <w:rsid w:val="007E4C28"/>
    <w:rsid w:val="007F3D74"/>
    <w:rsid w:val="007F49F5"/>
    <w:rsid w:val="0081516B"/>
    <w:rsid w:val="00816B99"/>
    <w:rsid w:val="008255CA"/>
    <w:rsid w:val="00836C17"/>
    <w:rsid w:val="00842311"/>
    <w:rsid w:val="00842B62"/>
    <w:rsid w:val="008459C5"/>
    <w:rsid w:val="0084638B"/>
    <w:rsid w:val="00853ECE"/>
    <w:rsid w:val="00854AFB"/>
    <w:rsid w:val="0086032B"/>
    <w:rsid w:val="008603D4"/>
    <w:rsid w:val="0086416C"/>
    <w:rsid w:val="00877BE7"/>
    <w:rsid w:val="008914D7"/>
    <w:rsid w:val="008A2811"/>
    <w:rsid w:val="008C5075"/>
    <w:rsid w:val="008C63B4"/>
    <w:rsid w:val="008D03A9"/>
    <w:rsid w:val="008D1525"/>
    <w:rsid w:val="008D29C8"/>
    <w:rsid w:val="008E5A8D"/>
    <w:rsid w:val="00912308"/>
    <w:rsid w:val="009179C7"/>
    <w:rsid w:val="00921400"/>
    <w:rsid w:val="00926B28"/>
    <w:rsid w:val="00936468"/>
    <w:rsid w:val="00963CD1"/>
    <w:rsid w:val="00970334"/>
    <w:rsid w:val="009725C0"/>
    <w:rsid w:val="00977284"/>
    <w:rsid w:val="009777EF"/>
    <w:rsid w:val="00980826"/>
    <w:rsid w:val="0098198E"/>
    <w:rsid w:val="0098606C"/>
    <w:rsid w:val="00992D35"/>
    <w:rsid w:val="009A0014"/>
    <w:rsid w:val="009B3A05"/>
    <w:rsid w:val="009C0E7E"/>
    <w:rsid w:val="009C4B6A"/>
    <w:rsid w:val="009D3723"/>
    <w:rsid w:val="009D6C20"/>
    <w:rsid w:val="009E23F1"/>
    <w:rsid w:val="009E73EF"/>
    <w:rsid w:val="00A00290"/>
    <w:rsid w:val="00A015A0"/>
    <w:rsid w:val="00A15ED9"/>
    <w:rsid w:val="00A17C22"/>
    <w:rsid w:val="00A3474B"/>
    <w:rsid w:val="00A351C2"/>
    <w:rsid w:val="00A358A4"/>
    <w:rsid w:val="00A46DFB"/>
    <w:rsid w:val="00A47BB2"/>
    <w:rsid w:val="00A61A11"/>
    <w:rsid w:val="00A74BD8"/>
    <w:rsid w:val="00A77995"/>
    <w:rsid w:val="00A77CC6"/>
    <w:rsid w:val="00A87E25"/>
    <w:rsid w:val="00A954C0"/>
    <w:rsid w:val="00A95DD7"/>
    <w:rsid w:val="00AA7483"/>
    <w:rsid w:val="00AB0A7D"/>
    <w:rsid w:val="00AC328A"/>
    <w:rsid w:val="00AC6ADE"/>
    <w:rsid w:val="00AD2BFE"/>
    <w:rsid w:val="00AF1666"/>
    <w:rsid w:val="00B15FD2"/>
    <w:rsid w:val="00B2559F"/>
    <w:rsid w:val="00B26B4F"/>
    <w:rsid w:val="00B273D7"/>
    <w:rsid w:val="00B3301F"/>
    <w:rsid w:val="00B3556E"/>
    <w:rsid w:val="00B53B6E"/>
    <w:rsid w:val="00B61780"/>
    <w:rsid w:val="00B647FF"/>
    <w:rsid w:val="00B65054"/>
    <w:rsid w:val="00B831A7"/>
    <w:rsid w:val="00B958A1"/>
    <w:rsid w:val="00BA3757"/>
    <w:rsid w:val="00BC23CF"/>
    <w:rsid w:val="00BD1415"/>
    <w:rsid w:val="00BF466F"/>
    <w:rsid w:val="00BF6CB8"/>
    <w:rsid w:val="00C138FB"/>
    <w:rsid w:val="00C26D9E"/>
    <w:rsid w:val="00C31B2E"/>
    <w:rsid w:val="00C351BE"/>
    <w:rsid w:val="00C3596B"/>
    <w:rsid w:val="00C37132"/>
    <w:rsid w:val="00C5170B"/>
    <w:rsid w:val="00C569F6"/>
    <w:rsid w:val="00C67DB2"/>
    <w:rsid w:val="00C75523"/>
    <w:rsid w:val="00C83914"/>
    <w:rsid w:val="00C85194"/>
    <w:rsid w:val="00C952A7"/>
    <w:rsid w:val="00CA206A"/>
    <w:rsid w:val="00CB7A46"/>
    <w:rsid w:val="00CC15A8"/>
    <w:rsid w:val="00CC39D1"/>
    <w:rsid w:val="00CC4D97"/>
    <w:rsid w:val="00CC7CAD"/>
    <w:rsid w:val="00CD21D9"/>
    <w:rsid w:val="00CD231C"/>
    <w:rsid w:val="00CD4894"/>
    <w:rsid w:val="00CF2916"/>
    <w:rsid w:val="00D0312D"/>
    <w:rsid w:val="00D03FC3"/>
    <w:rsid w:val="00D125D2"/>
    <w:rsid w:val="00D150C3"/>
    <w:rsid w:val="00D270B6"/>
    <w:rsid w:val="00D27340"/>
    <w:rsid w:val="00D2754C"/>
    <w:rsid w:val="00D35CA7"/>
    <w:rsid w:val="00D451EA"/>
    <w:rsid w:val="00D46C00"/>
    <w:rsid w:val="00D71F70"/>
    <w:rsid w:val="00D7241F"/>
    <w:rsid w:val="00D7515B"/>
    <w:rsid w:val="00D82069"/>
    <w:rsid w:val="00D84E09"/>
    <w:rsid w:val="00D92B91"/>
    <w:rsid w:val="00DA170A"/>
    <w:rsid w:val="00DA4CFD"/>
    <w:rsid w:val="00DA6610"/>
    <w:rsid w:val="00DC2F3B"/>
    <w:rsid w:val="00DD2D5D"/>
    <w:rsid w:val="00DD4608"/>
    <w:rsid w:val="00DD51F2"/>
    <w:rsid w:val="00DF32F2"/>
    <w:rsid w:val="00E008DD"/>
    <w:rsid w:val="00E02778"/>
    <w:rsid w:val="00E075C1"/>
    <w:rsid w:val="00E07AFF"/>
    <w:rsid w:val="00E15B75"/>
    <w:rsid w:val="00E21544"/>
    <w:rsid w:val="00E23D56"/>
    <w:rsid w:val="00E44BC4"/>
    <w:rsid w:val="00E51E94"/>
    <w:rsid w:val="00E56064"/>
    <w:rsid w:val="00E56A74"/>
    <w:rsid w:val="00E66D29"/>
    <w:rsid w:val="00E703F5"/>
    <w:rsid w:val="00E73DCF"/>
    <w:rsid w:val="00E73F1A"/>
    <w:rsid w:val="00E90022"/>
    <w:rsid w:val="00E9040C"/>
    <w:rsid w:val="00E90C3D"/>
    <w:rsid w:val="00EA2E67"/>
    <w:rsid w:val="00EA5030"/>
    <w:rsid w:val="00EB61BD"/>
    <w:rsid w:val="00EC124B"/>
    <w:rsid w:val="00EC471F"/>
    <w:rsid w:val="00EC559C"/>
    <w:rsid w:val="00ED13D5"/>
    <w:rsid w:val="00ED4678"/>
    <w:rsid w:val="00EE2A43"/>
    <w:rsid w:val="00EE48FB"/>
    <w:rsid w:val="00EE7B51"/>
    <w:rsid w:val="00F00FE3"/>
    <w:rsid w:val="00F02DD8"/>
    <w:rsid w:val="00F03CC9"/>
    <w:rsid w:val="00F0732D"/>
    <w:rsid w:val="00F24179"/>
    <w:rsid w:val="00F32B98"/>
    <w:rsid w:val="00F451B9"/>
    <w:rsid w:val="00F4641E"/>
    <w:rsid w:val="00F4784F"/>
    <w:rsid w:val="00F57415"/>
    <w:rsid w:val="00F732BE"/>
    <w:rsid w:val="00F75F1F"/>
    <w:rsid w:val="00F9269C"/>
    <w:rsid w:val="00F93555"/>
    <w:rsid w:val="00F96DEC"/>
    <w:rsid w:val="00FA2E60"/>
    <w:rsid w:val="00FB2F8A"/>
    <w:rsid w:val="00FB7975"/>
    <w:rsid w:val="00FC7630"/>
    <w:rsid w:val="00FE27CD"/>
    <w:rsid w:val="00FE6FEE"/>
    <w:rsid w:val="00FE75A5"/>
    <w:rsid w:val="00FF211A"/>
    <w:rsid w:val="00FF33E2"/>
    <w:rsid w:val="00FF3B64"/>
    <w:rsid w:val="00FF3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480DC"/>
  <w15:docId w15:val="{829C5B7A-3308-44DE-B375-71EDF8C94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606C"/>
    <w:rPr>
      <w:lang w:val="en-GB"/>
    </w:rPr>
  </w:style>
  <w:style w:type="paragraph" w:styleId="Heading1">
    <w:name w:val="heading 1"/>
    <w:basedOn w:val="Normal"/>
    <w:next w:val="Normal"/>
    <w:link w:val="Heading1Char"/>
    <w:autoRedefine/>
    <w:uiPriority w:val="9"/>
    <w:qFormat/>
    <w:rsid w:val="005E4EC6"/>
    <w:pPr>
      <w:keepNext/>
      <w:keepLines/>
      <w:pageBreakBefore/>
      <w:numPr>
        <w:numId w:val="2"/>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rsid w:val="00EA2E67"/>
    <w:pPr>
      <w:keepNext/>
      <w:keepLines/>
      <w:numPr>
        <w:ilvl w:val="1"/>
        <w:numId w:val="12"/>
      </w:numPr>
      <w:spacing w:before="40" w:after="0"/>
      <w:ind w:left="578" w:right="-138" w:hanging="578"/>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F96DEC"/>
    <w:pPr>
      <w:numPr>
        <w:ilvl w:val="2"/>
        <w:numId w:val="12"/>
      </w:numPr>
      <w:spacing w:before="40" w:after="0"/>
      <w:ind w:left="709"/>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unhideWhenUsed/>
    <w:qFormat/>
    <w:rsid w:val="007F3D74"/>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rsid w:val="0098606C"/>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rsid w:val="0098606C"/>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rsid w:val="0098606C"/>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rsid w:val="0098606C"/>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rsid w:val="0098606C"/>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559F"/>
    <w:rPr>
      <w:rFonts w:asciiTheme="majorHAnsi" w:eastAsiaTheme="majorEastAsia" w:hAnsiTheme="majorHAnsi" w:cstheme="majorBidi"/>
      <w:b/>
      <w:bCs/>
      <w:sz w:val="40"/>
      <w:szCs w:val="40"/>
      <w:lang w:val="en-GB"/>
    </w:rPr>
  </w:style>
  <w:style w:type="character" w:customStyle="1" w:styleId="Heading2Char">
    <w:name w:val="Heading 2 Char"/>
    <w:basedOn w:val="DefaultParagraphFont"/>
    <w:link w:val="Heading2"/>
    <w:uiPriority w:val="9"/>
    <w:rsid w:val="00EA2E67"/>
    <w:rPr>
      <w:rFonts w:asciiTheme="majorHAnsi" w:eastAsiaTheme="majorEastAsia" w:hAnsiTheme="majorHAnsi" w:cstheme="majorBidi"/>
      <w:b/>
      <w:bCs/>
      <w:sz w:val="32"/>
      <w:szCs w:val="32"/>
      <w:lang w:val="en-GB"/>
    </w:rPr>
  </w:style>
  <w:style w:type="character" w:customStyle="1" w:styleId="Heading3Char">
    <w:name w:val="Heading 3 Char"/>
    <w:basedOn w:val="DefaultParagraphFont"/>
    <w:link w:val="Heading3"/>
    <w:uiPriority w:val="9"/>
    <w:rsid w:val="00F96DEC"/>
    <w:rPr>
      <w:rFonts w:asciiTheme="majorHAnsi" w:eastAsiaTheme="majorEastAsia" w:hAnsiTheme="majorHAnsi" w:cstheme="majorBidi"/>
      <w:b/>
      <w:bCs/>
      <w:sz w:val="24"/>
      <w:szCs w:val="24"/>
      <w:lang w:val="en-GB"/>
    </w:rPr>
  </w:style>
  <w:style w:type="character" w:customStyle="1" w:styleId="Heading4Char">
    <w:name w:val="Heading 4 Char"/>
    <w:basedOn w:val="DefaultParagraphFont"/>
    <w:link w:val="Heading4"/>
    <w:uiPriority w:val="9"/>
    <w:rsid w:val="007F3D74"/>
    <w:rPr>
      <w:rFonts w:asciiTheme="majorHAnsi" w:eastAsiaTheme="majorEastAsia" w:hAnsiTheme="majorHAnsi" w:cstheme="majorBidi"/>
      <w:b/>
      <w:bCs/>
      <w:i/>
      <w:iCs/>
      <w:lang w:val="en-GB"/>
    </w:rPr>
  </w:style>
  <w:style w:type="character" w:customStyle="1" w:styleId="Heading5Char">
    <w:name w:val="Heading 5 Char"/>
    <w:basedOn w:val="DefaultParagraphFont"/>
    <w:link w:val="Heading5"/>
    <w:uiPriority w:val="9"/>
    <w:rsid w:val="0098606C"/>
    <w:rPr>
      <w:rFonts w:asciiTheme="majorHAnsi" w:eastAsiaTheme="majorEastAsia" w:hAnsiTheme="majorHAnsi" w:cstheme="majorBidi"/>
    </w:rPr>
  </w:style>
  <w:style w:type="character" w:customStyle="1" w:styleId="Heading6Char">
    <w:name w:val="Heading 6 Char"/>
    <w:basedOn w:val="DefaultParagraphFont"/>
    <w:link w:val="Heading6"/>
    <w:uiPriority w:val="9"/>
    <w:rsid w:val="0098606C"/>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sid w:val="0098606C"/>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sid w:val="0098606C"/>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sid w:val="0098606C"/>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rsid w:val="0098606C"/>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sid w:val="0098606C"/>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rsid w:val="0098606C"/>
    <w:pPr>
      <w:numPr>
        <w:ilvl w:val="1"/>
      </w:numPr>
    </w:pPr>
    <w:rPr>
      <w:i/>
      <w:iCs/>
      <w:color w:val="5A5A5A" w:themeColor="text1" w:themeTint="A5"/>
    </w:rPr>
  </w:style>
  <w:style w:type="character" w:customStyle="1" w:styleId="SubtitleChar">
    <w:name w:val="Subtitle Char"/>
    <w:basedOn w:val="DefaultParagraphFont"/>
    <w:link w:val="Subtitle"/>
    <w:uiPriority w:val="11"/>
    <w:rsid w:val="0098606C"/>
    <w:rPr>
      <w:i/>
      <w:iCs/>
      <w:color w:val="5A5A5A" w:themeColor="text1" w:themeTint="A5"/>
    </w:rPr>
  </w:style>
  <w:style w:type="paragraph" w:styleId="ListParagraph">
    <w:name w:val="List Paragraph"/>
    <w:basedOn w:val="Normal"/>
    <w:uiPriority w:val="34"/>
    <w:qFormat/>
    <w:rsid w:val="0098606C"/>
    <w:pPr>
      <w:ind w:left="720"/>
      <w:contextualSpacing/>
    </w:pPr>
  </w:style>
  <w:style w:type="character" w:styleId="SubtleReference">
    <w:name w:val="Subtle Reference"/>
    <w:basedOn w:val="DefaultParagraphFont"/>
    <w:uiPriority w:val="31"/>
    <w:qFormat/>
    <w:rsid w:val="0098606C"/>
    <w:rPr>
      <w:smallCaps/>
      <w:color w:val="5A5A5A" w:themeColor="text1" w:themeTint="A5"/>
    </w:rPr>
  </w:style>
  <w:style w:type="character" w:styleId="SubtleEmphasis">
    <w:name w:val="Subtle Emphasis"/>
    <w:basedOn w:val="DefaultParagraphFont"/>
    <w:uiPriority w:val="19"/>
    <w:qFormat/>
    <w:rsid w:val="0098606C"/>
    <w:rPr>
      <w:i/>
      <w:iCs/>
      <w:color w:val="404040" w:themeColor="text1" w:themeTint="BF"/>
    </w:rPr>
  </w:style>
  <w:style w:type="character" w:styleId="Emphasis">
    <w:name w:val="Emphasis"/>
    <w:basedOn w:val="DefaultParagraphFont"/>
    <w:uiPriority w:val="20"/>
    <w:qFormat/>
    <w:rsid w:val="0098606C"/>
    <w:rPr>
      <w:i/>
      <w:iCs/>
    </w:rPr>
  </w:style>
  <w:style w:type="paragraph" w:styleId="Quote">
    <w:name w:val="Quote"/>
    <w:basedOn w:val="Normal"/>
    <w:next w:val="Normal"/>
    <w:link w:val="QuoteChar"/>
    <w:uiPriority w:val="29"/>
    <w:qFormat/>
    <w:rsid w:val="0098606C"/>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sid w:val="0098606C"/>
    <w:rPr>
      <w:i/>
      <w:iCs/>
      <w:shd w:val="clear" w:color="auto" w:fill="F2F2F2" w:themeFill="background1" w:themeFillShade="F2"/>
    </w:rPr>
  </w:style>
  <w:style w:type="character" w:styleId="IntenseEmphasis">
    <w:name w:val="Intense Emphasis"/>
    <w:basedOn w:val="DefaultParagraphFont"/>
    <w:uiPriority w:val="21"/>
    <w:qFormat/>
    <w:rsid w:val="0098606C"/>
    <w:rPr>
      <w:i/>
      <w:iCs/>
      <w:color w:val="1CADE4" w:themeColor="accent1"/>
    </w:rPr>
  </w:style>
  <w:style w:type="paragraph" w:styleId="IntenseQuote">
    <w:name w:val="Intense Quote"/>
    <w:basedOn w:val="Normal"/>
    <w:next w:val="Normal"/>
    <w:link w:val="IntenseQuoteChar"/>
    <w:uiPriority w:val="30"/>
    <w:qFormat/>
    <w:rsid w:val="0098606C"/>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sid w:val="0098606C"/>
    <w:rPr>
      <w:i/>
      <w:iCs/>
      <w:shd w:val="clear" w:color="auto" w:fill="D1EEF9" w:themeFill="accent1" w:themeFillTint="33"/>
    </w:rPr>
  </w:style>
  <w:style w:type="paragraph" w:styleId="NoSpacing">
    <w:name w:val="No Spacing"/>
    <w:link w:val="NoSpacingChar"/>
    <w:uiPriority w:val="1"/>
    <w:qFormat/>
    <w:rsid w:val="0098606C"/>
    <w:pPr>
      <w:spacing w:after="0" w:line="240" w:lineRule="auto"/>
    </w:pPr>
  </w:style>
  <w:style w:type="character" w:styleId="BookTitle">
    <w:name w:val="Book Title"/>
    <w:basedOn w:val="DefaultParagraphFont"/>
    <w:uiPriority w:val="33"/>
    <w:qFormat/>
    <w:rsid w:val="0098606C"/>
    <w:rPr>
      <w:b/>
      <w:bCs/>
      <w:i/>
      <w:iCs/>
      <w:spacing w:val="5"/>
    </w:rPr>
  </w:style>
  <w:style w:type="paragraph" w:styleId="Caption">
    <w:name w:val="caption"/>
    <w:basedOn w:val="Normal"/>
    <w:next w:val="Normal"/>
    <w:uiPriority w:val="35"/>
    <w:unhideWhenUsed/>
    <w:qFormat/>
    <w:rsid w:val="0098606C"/>
    <w:pPr>
      <w:spacing w:after="200" w:line="240" w:lineRule="auto"/>
    </w:pPr>
    <w:rPr>
      <w:i/>
      <w:iCs/>
      <w:sz w:val="20"/>
      <w:szCs w:val="20"/>
    </w:rPr>
  </w:style>
  <w:style w:type="character" w:styleId="IntenseReference">
    <w:name w:val="Intense Reference"/>
    <w:basedOn w:val="DefaultParagraphFont"/>
    <w:uiPriority w:val="32"/>
    <w:qFormat/>
    <w:rsid w:val="0098606C"/>
    <w:rPr>
      <w:b/>
      <w:bCs/>
      <w:smallCaps/>
      <w:color w:val="1CADE4" w:themeColor="accent1"/>
      <w:spacing w:val="5"/>
    </w:rPr>
  </w:style>
  <w:style w:type="character" w:customStyle="1" w:styleId="NoSpacingChar">
    <w:name w:val="No Spacing Char"/>
    <w:basedOn w:val="DefaultParagraphFont"/>
    <w:link w:val="NoSpacing"/>
    <w:uiPriority w:val="1"/>
    <w:rsid w:val="0098606C"/>
  </w:style>
  <w:style w:type="character" w:styleId="Strong">
    <w:name w:val="Strong"/>
    <w:basedOn w:val="DefaultParagraphFont"/>
    <w:uiPriority w:val="22"/>
    <w:qFormat/>
    <w:rsid w:val="0098606C"/>
    <w:rPr>
      <w:b/>
      <w:bCs/>
    </w:rPr>
  </w:style>
  <w:style w:type="paragraph" w:styleId="TOCHeading">
    <w:name w:val="TOC Heading"/>
    <w:basedOn w:val="Heading1"/>
    <w:next w:val="Normal"/>
    <w:uiPriority w:val="39"/>
    <w:unhideWhenUsed/>
    <w:qFormat/>
    <w:rsid w:val="0098606C"/>
    <w:pPr>
      <w:outlineLvl w:val="9"/>
    </w:pPr>
  </w:style>
  <w:style w:type="character" w:styleId="Hyperlink">
    <w:name w:val="Hyperlink"/>
    <w:basedOn w:val="DefaultParagraphFont"/>
    <w:uiPriority w:val="99"/>
    <w:unhideWhenUsed/>
    <w:rsid w:val="00B958A1"/>
    <w:rPr>
      <w:color w:val="6EAC1C" w:themeColor="hyperlink"/>
      <w:u w:val="single"/>
    </w:rPr>
  </w:style>
  <w:style w:type="table" w:styleId="TableGrid">
    <w:name w:val="Table Grid"/>
    <w:basedOn w:val="TableNormal"/>
    <w:uiPriority w:val="39"/>
    <w:rsid w:val="001E2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Accent21">
    <w:name w:val="List Table 6 Colorful - Accent 21"/>
    <w:basedOn w:val="TableNormal"/>
    <w:uiPriority w:val="51"/>
    <w:rsid w:val="001E2005"/>
    <w:pPr>
      <w:spacing w:after="0" w:line="240" w:lineRule="auto"/>
    </w:pPr>
    <w:rPr>
      <w:color w:val="1C6194" w:themeColor="accent2" w:themeShade="BF"/>
    </w:rPr>
    <w:tblPr>
      <w:tblStyleRowBandSize w:val="1"/>
      <w:tblStyleColBandSize w:val="1"/>
      <w:tblBorders>
        <w:top w:val="single" w:sz="4" w:space="0" w:color="2683C6" w:themeColor="accent2"/>
        <w:bottom w:val="single" w:sz="4" w:space="0" w:color="2683C6" w:themeColor="accent2"/>
      </w:tblBorders>
    </w:tblPr>
    <w:tblStylePr w:type="firstRow">
      <w:rPr>
        <w:b/>
        <w:bCs/>
      </w:rPr>
      <w:tblPr/>
      <w:tcPr>
        <w:tcBorders>
          <w:bottom w:val="single" w:sz="4" w:space="0" w:color="2683C6" w:themeColor="accent2"/>
        </w:tcBorders>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GridTable4-Accent11">
    <w:name w:val="Grid Table 4 - Accent 11"/>
    <w:basedOn w:val="TableNormal"/>
    <w:uiPriority w:val="49"/>
    <w:rsid w:val="004831BF"/>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ListTable6Colorful-Accent11">
    <w:name w:val="List Table 6 Colorful - Accent 11"/>
    <w:basedOn w:val="TableNormal"/>
    <w:uiPriority w:val="51"/>
    <w:rsid w:val="004831BF"/>
    <w:pPr>
      <w:spacing w:after="0" w:line="240" w:lineRule="auto"/>
    </w:pPr>
    <w:rPr>
      <w:color w:val="1481AB" w:themeColor="accent1" w:themeShade="BF"/>
    </w:rPr>
    <w:tblPr>
      <w:tblStyleRowBandSize w:val="1"/>
      <w:tblStyleColBandSize w:val="1"/>
      <w:tblBorders>
        <w:top w:val="single" w:sz="4" w:space="0" w:color="1CADE4" w:themeColor="accent1"/>
        <w:bottom w:val="single" w:sz="4" w:space="0" w:color="1CADE4" w:themeColor="accent1"/>
      </w:tblBorders>
    </w:tblPr>
    <w:tblStylePr w:type="firstRow">
      <w:rPr>
        <w:b/>
        <w:bCs/>
      </w:rPr>
      <w:tblPr/>
      <w:tcPr>
        <w:tcBorders>
          <w:bottom w:val="single" w:sz="4" w:space="0" w:color="1CADE4" w:themeColor="accent1"/>
        </w:tcBorders>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GridTable6Colorful-Accent11">
    <w:name w:val="Grid Table 6 Colorful - Accent 11"/>
    <w:basedOn w:val="TableNormal"/>
    <w:uiPriority w:val="51"/>
    <w:rsid w:val="00FF3B64"/>
    <w:pPr>
      <w:spacing w:after="0" w:line="240" w:lineRule="auto"/>
    </w:pPr>
    <w:rPr>
      <w:color w:val="1481AB" w:themeColor="accent1" w:themeShade="BF"/>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GridTable4-Accent21">
    <w:name w:val="Grid Table 4 - Accent 21"/>
    <w:basedOn w:val="TableNormal"/>
    <w:uiPriority w:val="49"/>
    <w:rsid w:val="00FF3B64"/>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character" w:styleId="FollowedHyperlink">
    <w:name w:val="FollowedHyperlink"/>
    <w:basedOn w:val="DefaultParagraphFont"/>
    <w:uiPriority w:val="99"/>
    <w:semiHidden/>
    <w:unhideWhenUsed/>
    <w:rsid w:val="00E703F5"/>
    <w:rPr>
      <w:color w:val="B26B02" w:themeColor="followedHyperlink"/>
      <w:u w:val="single"/>
    </w:rPr>
  </w:style>
  <w:style w:type="paragraph" w:styleId="Header">
    <w:name w:val="header"/>
    <w:basedOn w:val="Normal"/>
    <w:link w:val="HeaderChar"/>
    <w:uiPriority w:val="99"/>
    <w:unhideWhenUsed/>
    <w:rsid w:val="00D724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41F"/>
    <w:rPr>
      <w:lang w:val="en-GB"/>
    </w:rPr>
  </w:style>
  <w:style w:type="paragraph" w:styleId="Footer">
    <w:name w:val="footer"/>
    <w:basedOn w:val="Normal"/>
    <w:link w:val="FooterChar"/>
    <w:uiPriority w:val="99"/>
    <w:unhideWhenUsed/>
    <w:rsid w:val="00D724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41F"/>
    <w:rPr>
      <w:lang w:val="en-GB"/>
    </w:rPr>
  </w:style>
  <w:style w:type="character" w:customStyle="1" w:styleId="UnresolvedMention1">
    <w:name w:val="Unresolved Mention1"/>
    <w:basedOn w:val="DefaultParagraphFont"/>
    <w:uiPriority w:val="99"/>
    <w:semiHidden/>
    <w:unhideWhenUsed/>
    <w:rsid w:val="00BC23CF"/>
    <w:rPr>
      <w:color w:val="808080"/>
      <w:shd w:val="clear" w:color="auto" w:fill="E6E6E6"/>
    </w:rPr>
  </w:style>
  <w:style w:type="paragraph" w:styleId="TOC1">
    <w:name w:val="toc 1"/>
    <w:basedOn w:val="Normal"/>
    <w:next w:val="Normal"/>
    <w:autoRedefine/>
    <w:uiPriority w:val="39"/>
    <w:unhideWhenUsed/>
    <w:rsid w:val="005E4EC6"/>
    <w:pPr>
      <w:spacing w:before="100" w:after="0"/>
    </w:pPr>
  </w:style>
  <w:style w:type="paragraph" w:styleId="TOC2">
    <w:name w:val="toc 2"/>
    <w:basedOn w:val="Normal"/>
    <w:next w:val="Normal"/>
    <w:autoRedefine/>
    <w:uiPriority w:val="39"/>
    <w:unhideWhenUsed/>
    <w:rsid w:val="00ED4678"/>
    <w:pPr>
      <w:spacing w:before="100" w:after="0"/>
      <w:ind w:left="221"/>
    </w:pPr>
  </w:style>
  <w:style w:type="paragraph" w:styleId="TOC3">
    <w:name w:val="toc 3"/>
    <w:basedOn w:val="Normal"/>
    <w:next w:val="Normal"/>
    <w:autoRedefine/>
    <w:uiPriority w:val="39"/>
    <w:unhideWhenUsed/>
    <w:rsid w:val="00ED4678"/>
    <w:pPr>
      <w:spacing w:after="0"/>
      <w:ind w:left="442"/>
    </w:pPr>
  </w:style>
  <w:style w:type="paragraph" w:styleId="BalloonText">
    <w:name w:val="Balloon Text"/>
    <w:basedOn w:val="Normal"/>
    <w:link w:val="BalloonTextChar"/>
    <w:uiPriority w:val="99"/>
    <w:semiHidden/>
    <w:unhideWhenUsed/>
    <w:rsid w:val="00780A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0A9F"/>
    <w:rPr>
      <w:rFonts w:ascii="Tahoma" w:hAnsi="Tahoma" w:cs="Tahoma"/>
      <w:sz w:val="16"/>
      <w:szCs w:val="16"/>
      <w:lang w:val="en-GB"/>
    </w:rPr>
  </w:style>
  <w:style w:type="paragraph" w:styleId="FootnoteText">
    <w:name w:val="footnote text"/>
    <w:basedOn w:val="Normal"/>
    <w:link w:val="FootnoteTextChar"/>
    <w:uiPriority w:val="99"/>
    <w:unhideWhenUsed/>
    <w:rsid w:val="0032182E"/>
    <w:pPr>
      <w:spacing w:after="0" w:line="240" w:lineRule="auto"/>
    </w:pPr>
    <w:rPr>
      <w:sz w:val="16"/>
      <w:szCs w:val="20"/>
    </w:rPr>
  </w:style>
  <w:style w:type="character" w:customStyle="1" w:styleId="FootnoteTextChar">
    <w:name w:val="Footnote Text Char"/>
    <w:basedOn w:val="DefaultParagraphFont"/>
    <w:link w:val="FootnoteText"/>
    <w:uiPriority w:val="99"/>
    <w:rsid w:val="0032182E"/>
    <w:rPr>
      <w:sz w:val="16"/>
      <w:szCs w:val="20"/>
      <w:lang w:val="en-GB"/>
    </w:rPr>
  </w:style>
  <w:style w:type="character" w:styleId="FootnoteReference">
    <w:name w:val="footnote reference"/>
    <w:basedOn w:val="DefaultParagraphFont"/>
    <w:uiPriority w:val="99"/>
    <w:semiHidden/>
    <w:unhideWhenUsed/>
    <w:rsid w:val="0032182E"/>
    <w:rPr>
      <w:vertAlign w:val="superscript"/>
    </w:rPr>
  </w:style>
  <w:style w:type="paragraph" w:styleId="TableofFigures">
    <w:name w:val="table of figures"/>
    <w:basedOn w:val="Normal"/>
    <w:next w:val="Normal"/>
    <w:uiPriority w:val="99"/>
    <w:unhideWhenUsed/>
    <w:rsid w:val="008D29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tiff"/><Relationship Id="rId18" Type="http://schemas.openxmlformats.org/officeDocument/2006/relationships/image" Target="media/image7.png"/><Relationship Id="rId26" Type="http://schemas.openxmlformats.org/officeDocument/2006/relationships/image" Target="media/image15.emf"/><Relationship Id="rId3" Type="http://schemas.openxmlformats.org/officeDocument/2006/relationships/customXml" Target="../customXml/item3.xml"/><Relationship Id="rId21" Type="http://schemas.openxmlformats.org/officeDocument/2006/relationships/image" Target="media/image10.emf"/><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emf"/><Relationship Id="rId2" Type="http://schemas.openxmlformats.org/officeDocument/2006/relationships/customXml" Target="../customXml/item2.xml"/><Relationship Id="rId16" Type="http://schemas.openxmlformats.org/officeDocument/2006/relationships/hyperlink" Target="https://www.ascom-standards.org/api" TargetMode="Externa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emf"/><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2.emf"/><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8.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openapis.org/" TargetMode="External"/><Relationship Id="rId2" Type="http://schemas.openxmlformats.org/officeDocument/2006/relationships/hyperlink" Target="https://ascom-standards.org/About/HowWorks.htm" TargetMode="External"/><Relationship Id="rId1" Type="http://schemas.openxmlformats.org/officeDocument/2006/relationships/hyperlink" Target="https://en.wikipedia.org/wiki/Application_programming_interface" TargetMode="External"/><Relationship Id="rId5" Type="http://schemas.openxmlformats.org/officeDocument/2006/relationships/hyperlink" Target="https://restfulapi.net/introduction-to-json/" TargetMode="External"/><Relationship Id="rId4" Type="http://schemas.openxmlformats.org/officeDocument/2006/relationships/hyperlink" Target="https://restfulapi.n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er\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In 2000, ASCOM brought to astronomy software on the Windows platform a standard way to communicate between programs and devices such as mounts, cameras, etc. The obvious next 
step is to extend ASCOM into the realm of distributed systems on multiple OS platforms while maintaining its language independence. The core element of any distributed system is its interface (API) design. While ASCOMs APIs are today mostly implemented through Windows/COM technology, their real value lies in their maturity, stability, and proven suitability to control most types of astronomical instruments. 
In this paper we describe a new technology, ASCOM Alpaca, which specifies these proven abstract APIs using the Representational State Transfer (REST) concept and TCP/IP communication. We also present the ASCOM Remote set of tools, available today, that enable new REST based clients and drivers to interoperate with the significant existing community of COM based applications and drivers. 
The new tool set proves that the design and implementation work in the real world, and for the first time, removes the limitation that ASCOM clients and drivers must be installed on the same PC. </Abstract>
  <CompanyAddress/>
  <CompanyPhone/>
  <CompanyFax/>
  <CompanyEmail>peter@peterandjill.co.uk, rdenny@dc3.com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3.xml><?xml version="1.0" encoding="utf-8"?>
<ds:datastoreItem xmlns:ds="http://schemas.openxmlformats.org/officeDocument/2006/customXml" ds:itemID="{ADE6BE05-C07A-4FEB-BF3D-0B93B1ACF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299</TotalTime>
  <Pages>1</Pages>
  <Words>2531</Words>
  <Characters>14430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ASCOM Alpaca</vt:lpstr>
    </vt:vector>
  </TitlesOfParts>
  <Company/>
  <LinksUpToDate>false</LinksUpToDate>
  <CharactersWithSpaces>16928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ASCOM Alpaca</dc:title>
  <dc:subject>Concepts and Implementation</dc:subject>
  <dc:creator>Peter Simpson, Bob Denny</dc:creator>
  <cp:keywords/>
  <dc:description/>
  <cp:lastModifiedBy>Peter Simpson</cp:lastModifiedBy>
  <cp:revision>19</cp:revision>
  <cp:lastPrinted>2019-02-06T21:40:00Z</cp:lastPrinted>
  <dcterms:created xsi:type="dcterms:W3CDTF">2018-10-04T08:38:00Z</dcterms:created>
  <dcterms:modified xsi:type="dcterms:W3CDTF">2019-02-06T21:40:00Z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